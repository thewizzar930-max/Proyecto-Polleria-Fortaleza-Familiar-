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887AF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</w:pPr>
      <w:r w:rsidRPr="00340E0C">
        <w:rPr>
          <w:noProof/>
          <w:color w:val="FEC81A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23A61" wp14:editId="58F6542F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566025" cy="10811510"/>
                <wp:effectExtent l="0" t="0" r="0" b="889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025" cy="10811510"/>
                        </a:xfrm>
                        <a:prstGeom prst="rect">
                          <a:avLst/>
                        </a:prstGeom>
                        <a:solidFill>
                          <a:srgbClr val="6F00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7E6CE" w14:textId="77777777" w:rsidR="00C923BC" w:rsidRDefault="00C923BC" w:rsidP="000E68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1" style="position:absolute;left:0;text-align:left;margin-left:0;margin-top:-70.9pt;width:595.75pt;height:851.3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6f00ed" stroked="f" strokeweight="1pt" w14:anchorId="02F283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">
                <v:textbox>
                  <w:txbxContent>
                    <w:p w:rsidR="00C923BC" w:rsidP="000E688E" w:rsidRDefault="00C923BC" w14:paraId="625EF680" w14:textId="7777777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F75796">
        <w:rPr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D086AB5" wp14:editId="46F2A793">
                <wp:simplePos x="0" y="0"/>
                <wp:positionH relativeFrom="column">
                  <wp:posOffset>-506282</wp:posOffset>
                </wp:positionH>
                <wp:positionV relativeFrom="paragraph">
                  <wp:posOffset>-1772</wp:posOffset>
                </wp:positionV>
                <wp:extent cx="465472" cy="438507"/>
                <wp:effectExtent l="0" t="0" r="0" b="0"/>
                <wp:wrapNone/>
                <wp:docPr id="15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472" cy="438507"/>
                          <a:chOff x="0" y="0"/>
                          <a:chExt cx="490972" cy="438507"/>
                        </a:xfrm>
                      </wpg:grpSpPr>
                      <wps:wsp>
                        <wps:cNvPr id="20" name="Rectángulo 20"/>
                        <wps:cNvSpPr/>
                        <wps:spPr>
                          <a:xfrm>
                            <a:off x="411219" y="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" name="Rectángulo 23"/>
                        <wps:cNvSpPr/>
                        <wps:spPr>
                          <a:xfrm rot="5400000">
                            <a:off x="231448" y="19288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" name="Rectángulo 24"/>
                        <wps:cNvSpPr/>
                        <wps:spPr>
                          <a:xfrm rot="18858645">
                            <a:off x="212558" y="-50439"/>
                            <a:ext cx="65856" cy="490972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upo 16" style="position:absolute;margin-left:-39.85pt;margin-top:-.15pt;width:36.65pt;height:34.55pt;z-index:251660288;mso-width-relative:margin" coordsize="490972,438507" o:spid="_x0000_s1026" w14:anchorId="36DD4E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">
                <v:rect id="Rectángulo 20" style="position:absolute;left:411219;width:65856;height:425397;visibility:visible;mso-wrap-style:square;v-text-anchor:middle" o:spid="_x0000_s1027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"/>
                <v:rect id="Rectángulo 23" style="position:absolute;left:231448;top:192880;width:65856;height:425397;rotation:90;visibility:visible;mso-wrap-style:square;v-text-anchor:middle" o:spid="_x0000_s1028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"/>
                <v:rect id="Rectángulo 24" style="position:absolute;left:212558;top:-50439;width:65856;height:490972;rotation:-2994291fd;visibility:visible;mso-wrap-style:square;v-text-anchor:middle" o:spid="_x0000_s1029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"/>
              </v:group>
            </w:pict>
          </mc:Fallback>
        </mc:AlternateContent>
      </w:r>
    </w:p>
    <w:p w14:paraId="190A18B9" w14:textId="77777777" w:rsidR="00C923BC" w:rsidRDefault="00C923BC" w:rsidP="66A0284C">
      <w:r>
        <w:rPr>
          <w:rFonts w:cs="Arial"/>
          <w:b/>
          <w:bCs/>
          <w:noProof/>
          <w:color w:val="E62C26"/>
          <w:sz w:val="40"/>
          <w:szCs w:val="40"/>
          <w:lang w:val="es-PE"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139C20" wp14:editId="19595CC8">
                <wp:simplePos x="0" y="0"/>
                <wp:positionH relativeFrom="column">
                  <wp:posOffset>-572769</wp:posOffset>
                </wp:positionH>
                <wp:positionV relativeFrom="paragraph">
                  <wp:posOffset>672465</wp:posOffset>
                </wp:positionV>
                <wp:extent cx="4438650" cy="2665730"/>
                <wp:effectExtent l="0" t="0" r="0" b="127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2665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DF252B" w14:textId="77777777" w:rsidR="00E43CE6" w:rsidRDefault="009F21B6" w:rsidP="00E43CE6">
                            <w:pPr>
                              <w:spacing w:line="254" w:lineRule="auto"/>
                              <w:rPr>
                                <w:rFonts w:ascii="Stag Book" w:hAnsi="Stag Book"/>
                                <w:color w:val="FFFFFF"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ascii="Stag Book" w:hAnsi="Stag Book"/>
                                <w:color w:val="FFFFFF"/>
                                <w:sz w:val="80"/>
                                <w:szCs w:val="80"/>
                                <w:lang w:val="en-US"/>
                              </w:rPr>
                              <w:t xml:space="preserve">Proyecto Certificador de Desarrollo de Software 1  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  <w:r w:rsidRPr="00F75796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492061" wp14:editId="546BD3CC">
                <wp:simplePos x="0" y="0"/>
                <wp:positionH relativeFrom="column">
                  <wp:posOffset>-965333</wp:posOffset>
                </wp:positionH>
                <wp:positionV relativeFrom="paragraph">
                  <wp:posOffset>8018246</wp:posOffset>
                </wp:positionV>
                <wp:extent cx="5582653" cy="139255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653" cy="1392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418C2B" w14:textId="77777777" w:rsidR="00C923BC" w:rsidRDefault="00C923BC" w:rsidP="00F75796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</w:pPr>
                            <w:bookmarkStart w:id="0" w:name="_Hlk72862875"/>
                            <w:r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Tema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Nº</w:t>
                            </w:r>
                            <w:proofErr w:type="spellEnd"/>
                            <w:r w:rsidR="00031FA1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 xml:space="preserve"> </w:t>
                            </w:r>
                            <w:bookmarkEnd w:id="0"/>
                            <w:r w:rsidR="00031FA1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7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br/>
                            </w:r>
                            <w:r w:rsidR="003F5830"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 xml:space="preserve">Fase </w:t>
                            </w:r>
                            <w:r w:rsidR="00031FA1"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 xml:space="preserve">de </w:t>
                            </w:r>
                            <w:r w:rsidR="003F5830"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>Revisión y Retrospectiva</w:t>
                            </w:r>
                          </w:p>
                          <w:p w14:paraId="7DAB2150" w14:textId="77777777" w:rsidR="00C923BC" w:rsidRPr="00132FD0" w:rsidRDefault="00C923BC" w:rsidP="00F75796">
                            <w:pPr>
                              <w:jc w:val="left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14:paraId="2929F625" w14:textId="77777777" w:rsidR="0045108D" w:rsidRPr="0045108D" w:rsidRDefault="00C923BC" w:rsidP="0045108D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Indicador de logro Nº</w:t>
                            </w:r>
                            <w:r w:rsidR="008A041B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7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="0045108D" w:rsidRPr="0045108D">
                              <w:rPr>
                                <w:rFonts w:cs="Arial"/>
                                <w:color w:val="FFFFFF" w:themeColor="background1"/>
                              </w:rPr>
                              <w:t xml:space="preserve">Reconoce el propósito de la ceremonia Sprint Retrospective para identificar oportunidades de mejora </w:t>
                            </w:r>
                            <w:proofErr w:type="gramStart"/>
                            <w:r w:rsidR="0045108D" w:rsidRPr="0045108D">
                              <w:rPr>
                                <w:rFonts w:cs="Arial"/>
                                <w:color w:val="FFFFFF" w:themeColor="background1"/>
                              </w:rPr>
                              <w:t>continua  en</w:t>
                            </w:r>
                            <w:proofErr w:type="gramEnd"/>
                            <w:r w:rsidR="0045108D" w:rsidRPr="0045108D">
                              <w:rPr>
                                <w:rFonts w:cs="Arial"/>
                                <w:color w:val="FFFFFF" w:themeColor="background1"/>
                              </w:rPr>
                              <w:t xml:space="preserve"> el próximo Sprint 2</w:t>
                            </w:r>
                          </w:p>
                          <w:p w14:paraId="49D4BB7D" w14:textId="77777777" w:rsidR="0045108D" w:rsidRPr="006C37AD" w:rsidRDefault="0045108D" w:rsidP="00F75796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Cuadro de texto 10" style="position:absolute;left:0;text-align:left;margin-left:-76pt;margin-top:631.35pt;width:439.6pt;height:10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" w14:anchorId="2D520E27">
                <v:textbox>
                  <w:txbxContent>
                    <w:p w:rsidR="00C923BC" w:rsidP="00F75796" w:rsidRDefault="00C923BC" w14:paraId="78E5B8B7" w14:textId="36D4D2A8">
                      <w:pPr>
                        <w:jc w:val="left"/>
                        <w:rPr>
                          <w:rFonts w:cs="Arial"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Stag Book" w:hAnsi="Stag Book" w:cs="Arial"/>
                          <w:color w:val="FFFFFF" w:themeColor="background1"/>
                        </w:rPr>
                        <w:t>Tema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Nº</w:t>
                      </w:r>
                      <w:proofErr w:type="spellEnd"/>
                      <w:r w:rsidR="00031FA1">
                        <w:rPr>
                          <w:rFonts w:ascii="Stag Book" w:hAnsi="Stag Book" w:cs="Arial"/>
                          <w:color w:val="FFFFFF" w:themeColor="background1"/>
                        </w:rPr>
                        <w:t xml:space="preserve"> </w:t>
                      </w:r>
                      <w:r w:rsidR="00031FA1">
                        <w:rPr>
                          <w:rFonts w:ascii="Stag Book" w:hAnsi="Stag Book" w:cs="Arial"/>
                          <w:color w:val="FFFFFF" w:themeColor="background1"/>
                        </w:rPr>
                        <w:t>7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  <w:br/>
                      </w:r>
                      <w:r w:rsidR="003F5830">
                        <w:rPr>
                          <w:rFonts w:cs="Arial"/>
                          <w:color w:val="FFFFFF" w:themeColor="background1"/>
                          <w:lang w:val="es-ES"/>
                        </w:rPr>
                        <w:t xml:space="preserve">Fase </w:t>
                      </w:r>
                      <w:r w:rsidR="00031FA1">
                        <w:rPr>
                          <w:rFonts w:cs="Arial"/>
                          <w:color w:val="FFFFFF" w:themeColor="background1"/>
                          <w:lang w:val="es-ES"/>
                        </w:rPr>
                        <w:t xml:space="preserve">de </w:t>
                      </w:r>
                      <w:r w:rsidR="003F5830">
                        <w:rPr>
                          <w:rFonts w:cs="Arial"/>
                          <w:color w:val="FFFFFF" w:themeColor="background1"/>
                          <w:lang w:val="es-ES"/>
                        </w:rPr>
                        <w:t>Revisión y Retrospectiva</w:t>
                      </w:r>
                    </w:p>
                    <w:p w:rsidRPr="00132FD0" w:rsidR="00C923BC" w:rsidP="00F75796" w:rsidRDefault="00C923BC" w14:paraId="1FEC3ED7" w14:textId="77777777">
                      <w:pPr>
                        <w:jc w:val="left"/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</w:p>
                    <w:p w:rsidRPr="0045108D" w:rsidR="0045108D" w:rsidP="0045108D" w:rsidRDefault="00C923BC" w14:paraId="77900E3E" w14:textId="6150554E">
                      <w:pPr>
                        <w:jc w:val="left"/>
                        <w:rPr>
                          <w:rFonts w:cs="Arial"/>
                          <w:color w:val="FFFFFF" w:themeColor="background1"/>
                        </w:rPr>
                      </w:pP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Indicador de logro Nº</w:t>
                      </w:r>
                      <w:r w:rsidR="008A041B">
                        <w:rPr>
                          <w:rFonts w:ascii="Stag Book" w:hAnsi="Stag Book" w:cs="Arial"/>
                          <w:color w:val="FFFFFF" w:themeColor="background1"/>
                        </w:rPr>
                        <w:t>7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br/>
                      </w:r>
                      <w:r w:rsidRPr="0045108D" w:rsidR="0045108D">
                        <w:rPr>
                          <w:rFonts w:cs="Arial"/>
                          <w:color w:val="FFFFFF" w:themeColor="background1"/>
                        </w:rPr>
                        <w:t xml:space="preserve">Reconoce el propósito de la ceremonia Sprint </w:t>
                      </w:r>
                      <w:proofErr w:type="spellStart"/>
                      <w:r w:rsidRPr="0045108D" w:rsidR="0045108D">
                        <w:rPr>
                          <w:rFonts w:cs="Arial"/>
                          <w:color w:val="FFFFFF" w:themeColor="background1"/>
                        </w:rPr>
                        <w:t>Retrospective</w:t>
                      </w:r>
                      <w:proofErr w:type="spellEnd"/>
                      <w:r w:rsidRPr="0045108D" w:rsidR="0045108D">
                        <w:rPr>
                          <w:rFonts w:cs="Arial"/>
                          <w:color w:val="FFFFFF" w:themeColor="background1"/>
                        </w:rPr>
                        <w:t xml:space="preserve"> para identificar oportunidades de mejora </w:t>
                      </w:r>
                      <w:proofErr w:type="gramStart"/>
                      <w:r w:rsidRPr="0045108D" w:rsidR="0045108D">
                        <w:rPr>
                          <w:rFonts w:cs="Arial"/>
                          <w:color w:val="FFFFFF" w:themeColor="background1"/>
                        </w:rPr>
                        <w:t>continua  en</w:t>
                      </w:r>
                      <w:proofErr w:type="gramEnd"/>
                      <w:r w:rsidRPr="0045108D" w:rsidR="0045108D">
                        <w:rPr>
                          <w:rFonts w:cs="Arial"/>
                          <w:color w:val="FFFFFF" w:themeColor="background1"/>
                        </w:rPr>
                        <w:t xml:space="preserve"> el próximo Sprint 2</w:t>
                      </w:r>
                    </w:p>
                    <w:p w:rsidRPr="006C37AD" w:rsidR="0045108D" w:rsidP="00F75796" w:rsidRDefault="0045108D" w14:paraId="2E60D682" w14:textId="77777777">
                      <w:pPr>
                        <w:jc w:val="left"/>
                        <w:rPr>
                          <w:rFonts w:cs="Arial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632402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D694068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9D8D443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E53D932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1C01840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16F14D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D800BF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4571C7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CEB6A60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E5CD5B7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A7FBC9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17321CF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8E4CF27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CEBD38C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E1F8D8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B8574EB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9E3456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EEA0E6F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4386A9B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35E6B36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843EB9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0B17B5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3D6562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0B41F4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9211CCC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65A7973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7F22B97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07EE83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FA068B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7DD23F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9B8C5FE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0907B4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1D598F2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A59736C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4ADEB93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F332B1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909C0AA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6311E63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56793A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1977542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A7A42CA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F6102B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7B3182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CB3589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75A04A0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3704650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546633F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85A4F36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B9DB6F7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C80EE3C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94038BB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FCD3BF8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F82715C" w14:textId="77777777" w:rsidR="00395F94" w:rsidRDefault="007A75C4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  <w:r>
        <w:rPr>
          <w:noProof/>
        </w:rPr>
        <w:lastRenderedPageBreak/>
        <w:drawing>
          <wp:inline distT="0" distB="0" distL="0" distR="0" wp14:anchorId="47A9198B" wp14:editId="3D45BA92">
            <wp:extent cx="1028700" cy="1057275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AF37" w14:textId="77777777" w:rsidR="00184E08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1A58DD2" w14:textId="77777777" w:rsidR="00184E08" w:rsidRPr="00206681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14:paraId="273E9E03" w14:textId="77777777" w:rsidR="006E0C6B" w:rsidRPr="00184E08" w:rsidRDefault="006E0C6B" w:rsidP="006E0C6B">
      <w:pPr>
        <w:pStyle w:val="Encabezado"/>
        <w:tabs>
          <w:tab w:val="left" w:pos="708"/>
        </w:tabs>
        <w:jc w:val="center"/>
        <w:rPr>
          <w:rFonts w:ascii="Stag Book" w:hAnsi="Stag Book" w:cs="Tahoma"/>
          <w:bCs/>
          <w:color w:val="000000" w:themeColor="text1"/>
          <w:sz w:val="44"/>
          <w:szCs w:val="44"/>
        </w:rPr>
      </w:pPr>
      <w:bookmarkStart w:id="1" w:name="OLE_LINK13"/>
      <w:bookmarkStart w:id="2" w:name="OLE_LINK14"/>
      <w:bookmarkStart w:id="3" w:name="OLE_LINK17"/>
      <w:r w:rsidRPr="00206681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 </w:t>
      </w:r>
      <w:r w:rsidRPr="00184E08">
        <w:rPr>
          <w:rFonts w:ascii="Stag Book" w:hAnsi="Stag Book" w:cs="Tahoma"/>
          <w:bCs/>
          <w:color w:val="000000" w:themeColor="text1"/>
          <w:sz w:val="44"/>
          <w:szCs w:val="44"/>
        </w:rPr>
        <w:t>Desarrollo de Sistemas de Información</w:t>
      </w:r>
    </w:p>
    <w:p w14:paraId="2840A212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5296633B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6E69AE57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rPr>
          <w:rFonts w:ascii="Tahoma" w:hAnsi="Tahoma" w:cs="Tahoma"/>
          <w:color w:val="000000" w:themeColor="text1"/>
        </w:rPr>
      </w:pPr>
    </w:p>
    <w:p w14:paraId="0E8E7544" w14:textId="44686C21" w:rsidR="00547DC9" w:rsidRPr="000D4BAC" w:rsidRDefault="000D4BAC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32"/>
          <w:szCs w:val="32"/>
        </w:rPr>
      </w:pPr>
      <w:r w:rsidRPr="000D4BAC">
        <w:rPr>
          <w:b/>
          <w:bCs/>
          <w:sz w:val="32"/>
          <w:szCs w:val="32"/>
        </w:rPr>
        <w:t>Proyecto: Sistema Integral de Gestión para la Pollería La Fortaleza</w:t>
      </w:r>
    </w:p>
    <w:p w14:paraId="0A3568A1" w14:textId="77777777" w:rsidR="00547DC9" w:rsidRPr="000D4BAC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32"/>
          <w:szCs w:val="32"/>
        </w:rPr>
      </w:pPr>
    </w:p>
    <w:p w14:paraId="3DFBA16F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796CFAF5" w14:textId="77777777" w:rsidR="00547DC9" w:rsidRPr="00184E08" w:rsidRDefault="00FF7DD0" w:rsidP="47FE6AC5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</w:rPr>
      </w:pPr>
      <w:r w:rsidRPr="47FE6AC5">
        <w:rPr>
          <w:rFonts w:ascii="Muller Regular" w:hAnsi="Muller Regular" w:cs="Tahoma"/>
          <w:color w:val="FF0000"/>
          <w:lang w:val="es-ES"/>
        </w:rPr>
        <w:t>FPIPS</w:t>
      </w:r>
      <w:r w:rsidRPr="47FE6AC5">
        <w:rPr>
          <w:rFonts w:ascii="Muller Regular" w:hAnsi="Muller Regular" w:cs="Tahoma"/>
          <w:color w:val="FF0000"/>
        </w:rPr>
        <w:t xml:space="preserve"> </w:t>
      </w:r>
      <w:r w:rsidR="00547DC9" w:rsidRPr="47FE6AC5">
        <w:rPr>
          <w:rFonts w:ascii="Muller Regular" w:hAnsi="Muller Regular" w:cs="Tahoma"/>
          <w:color w:val="FF0000"/>
        </w:rPr>
        <w:t>-</w:t>
      </w:r>
      <w:r w:rsidR="001742CE" w:rsidRPr="47FE6AC5">
        <w:rPr>
          <w:rFonts w:ascii="Muller Regular" w:hAnsi="Muller Regular" w:cs="Tahoma"/>
          <w:color w:val="FF0000"/>
        </w:rPr>
        <w:t>10</w:t>
      </w:r>
      <w:r w:rsidR="0047037A" w:rsidRPr="47FE6AC5">
        <w:rPr>
          <w:rFonts w:ascii="Muller Regular" w:hAnsi="Muller Regular" w:cs="Tahoma"/>
          <w:color w:val="FF0000"/>
        </w:rPr>
        <w:t>3</w:t>
      </w:r>
      <w:r w:rsidR="001742CE" w:rsidRPr="47FE6AC5">
        <w:rPr>
          <w:rFonts w:ascii="Muller Regular" w:hAnsi="Muller Regular" w:cs="Tahoma"/>
          <w:color w:val="FF0000"/>
        </w:rPr>
        <w:t xml:space="preserve"> Normalización de la </w:t>
      </w:r>
      <w:r w:rsidR="00D5150E" w:rsidRPr="47FE6AC5">
        <w:rPr>
          <w:rFonts w:ascii="Muller Regular" w:hAnsi="Muller Regular" w:cs="Tahoma"/>
          <w:color w:val="FF0000"/>
        </w:rPr>
        <w:t>B</w:t>
      </w:r>
      <w:r w:rsidR="001742CE" w:rsidRPr="47FE6AC5">
        <w:rPr>
          <w:rFonts w:ascii="Muller Regular" w:hAnsi="Muller Regular" w:cs="Tahoma"/>
          <w:color w:val="FF0000"/>
        </w:rPr>
        <w:t xml:space="preserve">ase de </w:t>
      </w:r>
      <w:r w:rsidR="00D5150E" w:rsidRPr="47FE6AC5">
        <w:rPr>
          <w:rFonts w:ascii="Muller Regular" w:hAnsi="Muller Regular" w:cs="Tahoma"/>
          <w:color w:val="FF0000"/>
        </w:rPr>
        <w:t>D</w:t>
      </w:r>
      <w:r w:rsidR="001742CE" w:rsidRPr="47FE6AC5">
        <w:rPr>
          <w:rFonts w:ascii="Muller Regular" w:hAnsi="Muller Regular" w:cs="Tahoma"/>
          <w:color w:val="FF0000"/>
        </w:rPr>
        <w:t>atos</w:t>
      </w:r>
      <w:r w:rsidR="28439FE1" w:rsidRPr="47FE6AC5">
        <w:rPr>
          <w:rFonts w:ascii="Muller Regular" w:hAnsi="Muller Regular" w:cs="Tahoma"/>
          <w:color w:val="FF0000"/>
        </w:rPr>
        <w:t xml:space="preserve"> (debe ir el nombre de la </w:t>
      </w:r>
    </w:p>
    <w:p w14:paraId="64E48ED3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2F481E61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7CC22E06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406CA4A0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Versión 1.0</w:t>
      </w:r>
    </w:p>
    <w:p w14:paraId="22F45F20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13F20FAA" w14:textId="77777777" w:rsidR="006E0C6B" w:rsidRPr="00184E08" w:rsidRDefault="006E0C6B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484FB9B6" w14:textId="77777777" w:rsidR="00547DC9" w:rsidRPr="00184E08" w:rsidRDefault="00D5150E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>
        <w:rPr>
          <w:rFonts w:ascii="Muller Regular" w:hAnsi="Muller Regular" w:cs="Tahoma"/>
          <w:color w:val="000000" w:themeColor="text1"/>
          <w:szCs w:val="22"/>
        </w:rPr>
        <w:t>Agost</w:t>
      </w:r>
      <w:r w:rsidR="00FF7DD0" w:rsidRPr="00184E08">
        <w:rPr>
          <w:rFonts w:ascii="Muller Regular" w:hAnsi="Muller Regular" w:cs="Tahoma"/>
          <w:color w:val="000000" w:themeColor="text1"/>
          <w:szCs w:val="22"/>
        </w:rPr>
        <w:t>o</w:t>
      </w:r>
      <w:r w:rsidR="00CA438E" w:rsidRPr="00184E08">
        <w:rPr>
          <w:rFonts w:ascii="Muller Regular" w:hAnsi="Muller Regular" w:cs="Tahoma"/>
          <w:color w:val="000000" w:themeColor="text1"/>
          <w:szCs w:val="22"/>
        </w:rPr>
        <w:t xml:space="preserve"> del 20</w:t>
      </w:r>
      <w:r>
        <w:rPr>
          <w:rFonts w:ascii="Muller Regular" w:hAnsi="Muller Regular" w:cs="Tahoma"/>
          <w:color w:val="000000" w:themeColor="text1"/>
          <w:szCs w:val="22"/>
        </w:rPr>
        <w:t>21</w:t>
      </w:r>
      <w:r w:rsidR="00C02785" w:rsidRPr="00184E08">
        <w:rPr>
          <w:rFonts w:ascii="Muller Regular" w:hAnsi="Muller Regular" w:cs="Tahoma"/>
          <w:color w:val="000000" w:themeColor="text1"/>
          <w:szCs w:val="22"/>
        </w:rPr>
        <w:t xml:space="preserve">– </w:t>
      </w:r>
      <w:r>
        <w:rPr>
          <w:rFonts w:ascii="Muller Regular" w:hAnsi="Muller Regular" w:cs="Tahoma"/>
          <w:color w:val="000000" w:themeColor="text1"/>
          <w:szCs w:val="22"/>
        </w:rPr>
        <w:t>I</w:t>
      </w:r>
      <w:r w:rsidR="002438C6" w:rsidRPr="00184E08">
        <w:rPr>
          <w:rFonts w:ascii="Muller Regular" w:hAnsi="Muller Regular" w:cs="Tahoma"/>
          <w:color w:val="000000" w:themeColor="text1"/>
          <w:szCs w:val="22"/>
        </w:rPr>
        <w:t>I</w:t>
      </w:r>
    </w:p>
    <w:p w14:paraId="35944380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13EE4AD0" w14:textId="77777777" w:rsidR="00547DC9" w:rsidRPr="00206681" w:rsidRDefault="002438C6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206681">
        <w:rPr>
          <w:rFonts w:ascii="Tahoma" w:hAnsi="Tahoma" w:cs="Tahoma"/>
          <w:b/>
          <w:color w:val="000000" w:themeColor="text1"/>
          <w:u w:val="single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"/>
        <w:gridCol w:w="7158"/>
      </w:tblGrid>
      <w:tr w:rsidR="007A75C4" w:rsidRPr="00206681" w14:paraId="155838BF" w14:textId="77777777" w:rsidTr="00A002BD">
        <w:tc>
          <w:tcPr>
            <w:tcW w:w="239" w:type="dxa"/>
            <w:shd w:val="clear" w:color="auto" w:fill="auto"/>
          </w:tcPr>
          <w:bookmarkEnd w:id="1"/>
          <w:bookmarkEnd w:id="2"/>
          <w:bookmarkEnd w:id="3"/>
          <w:p w14:paraId="37B8C1B7" w14:textId="77777777" w:rsidR="00C02785" w:rsidRPr="00A002BD" w:rsidRDefault="004B2497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Nú</w:t>
            </w:r>
            <w:r w:rsidR="00C02785"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mero</w:t>
            </w:r>
          </w:p>
        </w:tc>
        <w:tc>
          <w:tcPr>
            <w:tcW w:w="8077" w:type="dxa"/>
            <w:shd w:val="clear" w:color="auto" w:fill="auto"/>
          </w:tcPr>
          <w:p w14:paraId="45EC4D24" w14:textId="77777777" w:rsidR="00E63DF8" w:rsidRPr="00A002BD" w:rsidRDefault="00C02785" w:rsidP="00E63DF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Apellidos y Nombres</w:t>
            </w:r>
          </w:p>
        </w:tc>
      </w:tr>
      <w:tr w:rsidR="007A75C4" w:rsidRPr="00206681" w14:paraId="6B8E5D6B" w14:textId="77777777" w:rsidTr="00A002BD">
        <w:tc>
          <w:tcPr>
            <w:tcW w:w="239" w:type="dxa"/>
            <w:shd w:val="clear" w:color="auto" w:fill="auto"/>
          </w:tcPr>
          <w:p w14:paraId="7485A29E" w14:textId="77777777" w:rsidR="00C02785" w:rsidRPr="00A002BD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1</w:t>
            </w:r>
          </w:p>
        </w:tc>
        <w:tc>
          <w:tcPr>
            <w:tcW w:w="8077" w:type="dxa"/>
            <w:shd w:val="clear" w:color="auto" w:fill="auto"/>
          </w:tcPr>
          <w:p w14:paraId="45BC802F" w14:textId="2BBFC3F4" w:rsidR="00C02785" w:rsidRPr="00A002BD" w:rsidRDefault="002149AA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Rolando Moisés Palomino Fuentes </w:t>
            </w:r>
            <w:r w:rsidR="00CA438E"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</w:p>
        </w:tc>
      </w:tr>
      <w:tr w:rsidR="007A75C4" w:rsidRPr="00206681" w14:paraId="09E06FA4" w14:textId="77777777" w:rsidTr="00A002BD">
        <w:tc>
          <w:tcPr>
            <w:tcW w:w="239" w:type="dxa"/>
            <w:shd w:val="clear" w:color="auto" w:fill="auto"/>
          </w:tcPr>
          <w:p w14:paraId="4FA2C39D" w14:textId="77777777" w:rsidR="00C02785" w:rsidRPr="00A002BD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2</w:t>
            </w:r>
          </w:p>
        </w:tc>
        <w:tc>
          <w:tcPr>
            <w:tcW w:w="8077" w:type="dxa"/>
            <w:shd w:val="clear" w:color="auto" w:fill="auto"/>
          </w:tcPr>
          <w:p w14:paraId="32372DAF" w14:textId="109FFB13" w:rsidR="00C02785" w:rsidRPr="00A002BD" w:rsidRDefault="002149AA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Franz James Espinoza Santiago</w:t>
            </w:r>
            <w:r w:rsidR="00CA438E"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</w:p>
        </w:tc>
      </w:tr>
      <w:tr w:rsidR="007A75C4" w:rsidRPr="00206681" w14:paraId="3D71A264" w14:textId="77777777" w:rsidTr="00A002BD">
        <w:tc>
          <w:tcPr>
            <w:tcW w:w="239" w:type="dxa"/>
            <w:shd w:val="clear" w:color="auto" w:fill="auto"/>
          </w:tcPr>
          <w:p w14:paraId="02278A9F" w14:textId="77777777" w:rsidR="00C02785" w:rsidRPr="00A002BD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3</w:t>
            </w:r>
          </w:p>
        </w:tc>
        <w:tc>
          <w:tcPr>
            <w:tcW w:w="8077" w:type="dxa"/>
            <w:shd w:val="clear" w:color="auto" w:fill="auto"/>
          </w:tcPr>
          <w:p w14:paraId="41FDB766" w14:textId="2B52DE99" w:rsidR="00C02785" w:rsidRPr="00A002BD" w:rsidRDefault="002149AA" w:rsidP="00CA438E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Gabriel Santiago Curo Villafranca</w:t>
            </w:r>
            <w:r w:rsidR="007A7398"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  <w:r w:rsidR="00CA438E"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</w:p>
        </w:tc>
      </w:tr>
    </w:tbl>
    <w:p w14:paraId="4B6FBB1B" w14:textId="77777777" w:rsidR="00480D67" w:rsidRPr="00480D67" w:rsidRDefault="00833708" w:rsidP="00480D67">
      <w:pPr>
        <w:pStyle w:val="Subttulo"/>
        <w:jc w:val="both"/>
        <w:rPr>
          <w:rFonts w:ascii="Muller Bold" w:hAnsi="Muller Bold"/>
          <w:b w:val="0"/>
          <w:lang w:val="es-PE"/>
        </w:rPr>
      </w:pPr>
      <w:r w:rsidRPr="00206681">
        <w:rPr>
          <w:rFonts w:ascii="Tahoma" w:hAnsi="Tahoma" w:cs="Tahoma"/>
          <w:color w:val="000000" w:themeColor="text1"/>
        </w:rPr>
        <w:br w:type="page"/>
      </w:r>
    </w:p>
    <w:sdt>
      <w:sdtPr>
        <w:rPr>
          <w:rFonts w:ascii="Arial" w:eastAsia="Times New Roman" w:hAnsi="Arial" w:cs="Times New Roman"/>
          <w:color w:val="auto"/>
          <w:sz w:val="22"/>
          <w:szCs w:val="20"/>
          <w:lang w:val="es-ES" w:eastAsia="es-ES"/>
        </w:rPr>
        <w:id w:val="18795006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69E06A" w14:textId="77777777" w:rsidR="005E1F4A" w:rsidRPr="007A6442" w:rsidRDefault="007A6442">
          <w:pPr>
            <w:pStyle w:val="TtuloTDC"/>
            <w:rPr>
              <w:rFonts w:ascii="Stag Book" w:hAnsi="Stag Book"/>
              <w:color w:val="000000" w:themeColor="text1"/>
              <w:sz w:val="40"/>
            </w:rPr>
          </w:pPr>
          <w:r w:rsidRPr="007A6442">
            <w:rPr>
              <w:rFonts w:ascii="Stag Book" w:hAnsi="Stag Book"/>
              <w:color w:val="000000" w:themeColor="text1"/>
              <w:sz w:val="40"/>
              <w:lang w:val="es-ES"/>
            </w:rPr>
            <w:t>Índice</w:t>
          </w:r>
        </w:p>
        <w:p w14:paraId="30D301AC" w14:textId="77777777" w:rsidR="00483104" w:rsidRDefault="005E1F4A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r>
            <w:rPr>
              <w:lang w:val="es-ES"/>
            </w:rPr>
            <w:fldChar w:fldCharType="begin"/>
          </w:r>
          <w:r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78799228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1.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/>
                <w:noProof/>
              </w:rPr>
              <w:t>Historial del Documento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_Toc78799228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29F4020C" w14:textId="77777777" w:rsidR="00483104" w:rsidRDefault="00367A1B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29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2.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INFORMACIÓN DEL DOCUMENTO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_Toc78799229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10FF42AE" w14:textId="77777777" w:rsidR="00483104" w:rsidRDefault="00367A1B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0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2.1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Situación actual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_Toc78799230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2BADC928" w14:textId="77777777" w:rsidR="00483104" w:rsidRDefault="00367A1B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31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3.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NORMALIZACIÓN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_Toc78799231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450AC2FF" w14:textId="77777777" w:rsidR="00483104" w:rsidRDefault="00367A1B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2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3.1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Primera forma normal (incluye eliminación de los grupos repetitivos)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_Toc78799232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48E784B5" w14:textId="77777777" w:rsidR="00483104" w:rsidRDefault="00367A1B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3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3.2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Segunda forma normal (Asegura que todas las columnas que no son llave sean completamente dependientes de la llave primaria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_Toc78799233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74DAE5F3" w14:textId="77777777" w:rsidR="00483104" w:rsidRDefault="00367A1B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4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3.3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Tercera forma normal (Elimina cualquier dependencia transitiva)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_Toc78799234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5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0CB47F16" w14:textId="77777777" w:rsidR="00483104" w:rsidRDefault="00367A1B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35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4.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DIAGRAMA CONCEPTUAL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_Toc78799235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5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037C2060" w14:textId="77777777" w:rsidR="00483104" w:rsidRDefault="00367A1B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36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5.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DIAGRAMA FISICO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_Toc78799236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5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4BF2AAE3" w14:textId="77777777" w:rsidR="00483104" w:rsidRDefault="00367A1B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37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6.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DICCIONARIO DE DATOS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_Toc78799237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3792A028" w14:textId="77777777" w:rsidR="00483104" w:rsidRDefault="00367A1B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8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6.1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/>
                <w:noProof/>
              </w:rPr>
              <w:t>Lista de Tablas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_Toc78799238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0F16E245" w14:textId="77777777" w:rsidR="00483104" w:rsidRDefault="00367A1B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9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/>
                <w:noProof/>
              </w:rPr>
              <w:t>Descripción de las Tablas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_Toc78799239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7BF32C55" w14:textId="77777777" w:rsidR="00483104" w:rsidRDefault="00367A1B" w:rsidP="00483104">
          <w:pPr>
            <w:pStyle w:val="TDC3"/>
            <w:framePr w:wrap="notBeside" w:vAnchor="text" w:hAnchor="text" w:y="1"/>
            <w:tabs>
              <w:tab w:val="right" w:leader="dot" w:pos="-10"/>
              <w:tab w:val="left" w:pos="132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0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6.2.1</w:t>
            </w:r>
            <w:r w:rsidR="00483104">
              <w:rPr>
                <w:rFonts w:asciiTheme="minorHAnsi" w:eastAsiaTheme="minorEastAsia" w:hAnsiTheme="minorHAnsi" w:cstheme="minorBidi"/>
                <w:i w:val="0"/>
                <w:iC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noProof/>
              </w:rPr>
              <w:t>&lt;Nombre de la tabla&gt;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_Toc78799240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3AF8ACB8" w14:textId="77777777" w:rsidR="00483104" w:rsidRDefault="00367A1B" w:rsidP="00483104">
          <w:pPr>
            <w:pStyle w:val="TDC3"/>
            <w:framePr w:wrap="notBeside" w:vAnchor="text" w:hAnchor="text" w:y="1"/>
            <w:tabs>
              <w:tab w:val="right" w:leader="dot" w:pos="-1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1" w:history="1">
            <w:r w:rsidR="00483104" w:rsidRPr="002055EB">
              <w:rPr>
                <w:rStyle w:val="Hipervnculo"/>
                <w:noProof/>
                <w:lang w:val="es-PE"/>
              </w:rPr>
              <w:t>6.2.2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_Toc78799241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7106E1C9" w14:textId="77777777" w:rsidR="00483104" w:rsidRDefault="00367A1B" w:rsidP="00483104">
          <w:pPr>
            <w:pStyle w:val="TDC3"/>
            <w:framePr w:wrap="notBeside" w:vAnchor="text" w:hAnchor="text" w:y="1"/>
            <w:tabs>
              <w:tab w:val="right" w:leader="dot" w:pos="-10"/>
              <w:tab w:val="left" w:pos="132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2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6.2.3</w:t>
            </w:r>
            <w:r w:rsidR="00483104">
              <w:rPr>
                <w:rFonts w:asciiTheme="minorHAnsi" w:eastAsiaTheme="minorEastAsia" w:hAnsiTheme="minorHAnsi" w:cstheme="minorBidi"/>
                <w:i w:val="0"/>
                <w:iC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noProof/>
              </w:rPr>
              <w:t>Nombre de la tabla&gt;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_Toc78799242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3010DF25" w14:textId="77777777" w:rsidR="00483104" w:rsidRDefault="00367A1B" w:rsidP="00483104">
          <w:pPr>
            <w:pStyle w:val="TDC3"/>
            <w:framePr w:wrap="notBeside" w:vAnchor="text" w:hAnchor="text" w:y="1"/>
            <w:tabs>
              <w:tab w:val="right" w:leader="dot" w:pos="-10"/>
              <w:tab w:val="left" w:pos="132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3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6.2.4</w:t>
            </w:r>
            <w:r w:rsidR="00483104">
              <w:rPr>
                <w:rFonts w:asciiTheme="minorHAnsi" w:eastAsiaTheme="minorEastAsia" w:hAnsiTheme="minorHAnsi" w:cstheme="minorBidi"/>
                <w:i w:val="0"/>
                <w:iC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noProof/>
              </w:rPr>
              <w:t>Nombre de la tabla&gt;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_Toc78799243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124D637D" w14:textId="77777777" w:rsidR="00483104" w:rsidRDefault="00367A1B" w:rsidP="00483104">
          <w:pPr>
            <w:pStyle w:val="TDC3"/>
            <w:framePr w:wrap="notBeside" w:vAnchor="text" w:hAnchor="text" w:y="1"/>
            <w:tabs>
              <w:tab w:val="right" w:leader="dot" w:pos="-10"/>
              <w:tab w:val="left" w:pos="132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4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6.2.5</w:t>
            </w:r>
            <w:r w:rsidR="00483104">
              <w:rPr>
                <w:rFonts w:asciiTheme="minorHAnsi" w:eastAsiaTheme="minorEastAsia" w:hAnsiTheme="minorHAnsi" w:cstheme="minorBidi"/>
                <w:i w:val="0"/>
                <w:iC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noProof/>
              </w:rPr>
              <w:t>Nombre de la tabla&gt;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_Toc78799244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7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3DEE6C1B" w14:textId="77777777" w:rsidR="005E1F4A" w:rsidRDefault="005E1F4A">
          <w:r>
            <w:rPr>
              <w:b/>
              <w:bCs/>
              <w:lang w:val="es-ES"/>
            </w:rPr>
            <w:fldChar w:fldCharType="end"/>
          </w:r>
        </w:p>
      </w:sdtContent>
    </w:sdt>
    <w:p w14:paraId="7EB61C66" w14:textId="3E844921" w:rsidR="009D5130" w:rsidRDefault="009D5130" w:rsidP="009D5130">
      <w:pPr>
        <w:rPr>
          <w:rFonts w:cs="Arial"/>
          <w:b/>
          <w:sz w:val="20"/>
          <w:lang w:val="es-PE"/>
        </w:rPr>
      </w:pPr>
    </w:p>
    <w:p w14:paraId="2B6C7808" w14:textId="77777777" w:rsidR="00480D67" w:rsidRDefault="002C20F2" w:rsidP="002C20F2">
      <w:pPr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br w:type="page"/>
      </w:r>
    </w:p>
    <w:p w14:paraId="7B4591DC" w14:textId="77777777" w:rsidR="00480D67" w:rsidRPr="00593C67" w:rsidRDefault="00480D67" w:rsidP="00480D6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2"/>
        <w:rPr>
          <w:rFonts w:ascii="Muller Bold" w:hAnsi="Muller Bold"/>
          <w:b w:val="0"/>
          <w:bCs/>
          <w:sz w:val="20"/>
        </w:rPr>
      </w:pPr>
      <w:bookmarkStart w:id="4" w:name="_Toc199394968"/>
      <w:bookmarkStart w:id="5" w:name="_Toc199424689"/>
      <w:bookmarkStart w:id="6" w:name="_Toc78799228"/>
      <w:bookmarkStart w:id="7" w:name="OLE_LINK3"/>
      <w:bookmarkStart w:id="8" w:name="OLE_LINK4"/>
      <w:bookmarkStart w:id="9" w:name="OLE_LINK7"/>
      <w:r w:rsidRPr="00480D67">
        <w:rPr>
          <w:rFonts w:ascii="Muller Bold" w:hAnsi="Muller Bold"/>
          <w:b w:val="0"/>
          <w:bCs/>
          <w:sz w:val="20"/>
        </w:rPr>
        <w:lastRenderedPageBreak/>
        <w:t>Historial del Documento</w:t>
      </w:r>
      <w:bookmarkEnd w:id="4"/>
      <w:bookmarkEnd w:id="5"/>
      <w:bookmarkEnd w:id="6"/>
    </w:p>
    <w:tbl>
      <w:tblPr>
        <w:tblStyle w:val="Tablaprofesional"/>
        <w:tblW w:w="0" w:type="auto"/>
        <w:tblLook w:val="01E0" w:firstRow="1" w:lastRow="1" w:firstColumn="1" w:lastColumn="1" w:noHBand="0" w:noVBand="0"/>
      </w:tblPr>
      <w:tblGrid>
        <w:gridCol w:w="5334"/>
        <w:gridCol w:w="1620"/>
        <w:gridCol w:w="1759"/>
      </w:tblGrid>
      <w:tr w:rsidR="00480D67" w:rsidRPr="00480D67" w14:paraId="2254AD8B" w14:textId="77777777" w:rsidTr="00480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13" w:type="dxa"/>
            <w:gridSpan w:val="3"/>
            <w:tcBorders>
              <w:top w:val="nil"/>
              <w:left w:val="single" w:sz="6" w:space="0" w:color="FFFFFF" w:themeColor="background1"/>
              <w:bottom w:val="nil"/>
              <w:right w:val="single" w:sz="6" w:space="0" w:color="FFFFFF" w:themeColor="background1"/>
            </w:tcBorders>
          </w:tcPr>
          <w:p w14:paraId="36F9A5A6" w14:textId="77777777" w:rsidR="001742CE" w:rsidRPr="00480D67" w:rsidRDefault="00480D67" w:rsidP="00415678">
            <w:pPr>
              <w:rPr>
                <w:rFonts w:ascii="Muller Bold" w:hAnsi="Muller Bold" w:cs="Tahoma"/>
                <w:b w:val="0"/>
                <w:bCs w:val="0"/>
                <w:sz w:val="20"/>
              </w:rPr>
            </w:pPr>
            <w:r w:rsidRPr="00480D67">
              <w:rPr>
                <w:rFonts w:ascii="Muller Bold" w:hAnsi="Muller Bold" w:cs="Tahoma"/>
                <w:b w:val="0"/>
                <w:bCs w:val="0"/>
                <w:sz w:val="20"/>
              </w:rPr>
              <w:t>Información del Documento</w:t>
            </w:r>
          </w:p>
        </w:tc>
      </w:tr>
      <w:tr w:rsidR="00480D67" w:rsidRPr="00B366EA" w14:paraId="7B8AD6B6" w14:textId="77777777" w:rsidTr="00480D67">
        <w:tc>
          <w:tcPr>
            <w:tcW w:w="5334" w:type="dxa"/>
            <w:tcBorders>
              <w:top w:val="nil"/>
            </w:tcBorders>
          </w:tcPr>
          <w:p w14:paraId="259277FA" w14:textId="77777777" w:rsidR="00480D67" w:rsidRPr="00480D67" w:rsidRDefault="00480D67" w:rsidP="00415678">
            <w:pPr>
              <w:tabs>
                <w:tab w:val="left" w:pos="2646"/>
              </w:tabs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Observaciones</w:t>
            </w:r>
            <w:r w:rsidRPr="00480D67">
              <w:rPr>
                <w:rFonts w:ascii="Muller Light" w:hAnsi="Muller Light" w:cs="Tahoma"/>
                <w:b/>
                <w:bCs/>
                <w:sz w:val="20"/>
              </w:rPr>
              <w:tab/>
            </w:r>
          </w:p>
        </w:tc>
        <w:tc>
          <w:tcPr>
            <w:tcW w:w="1620" w:type="dxa"/>
            <w:tcBorders>
              <w:top w:val="nil"/>
            </w:tcBorders>
          </w:tcPr>
          <w:p w14:paraId="7F117A6C" w14:textId="77777777" w:rsidR="00480D67" w:rsidRPr="00480D67" w:rsidRDefault="00480D67" w:rsidP="00415678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Modificado por…</w:t>
            </w:r>
          </w:p>
        </w:tc>
        <w:tc>
          <w:tcPr>
            <w:tcW w:w="1759" w:type="dxa"/>
            <w:tcBorders>
              <w:top w:val="nil"/>
            </w:tcBorders>
          </w:tcPr>
          <w:p w14:paraId="5C9281CF" w14:textId="77777777" w:rsidR="00480D67" w:rsidRPr="00480D67" w:rsidRDefault="00480D67" w:rsidP="00415678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Fecha</w:t>
            </w:r>
          </w:p>
        </w:tc>
      </w:tr>
      <w:tr w:rsidR="00480D67" w:rsidRPr="00B366EA" w14:paraId="2C7D0D5D" w14:textId="77777777" w:rsidTr="00480D67">
        <w:tc>
          <w:tcPr>
            <w:tcW w:w="5334" w:type="dxa"/>
          </w:tcPr>
          <w:p w14:paraId="185BEF44" w14:textId="3279C6A7" w:rsidR="00480D67" w:rsidRPr="00480D67" w:rsidRDefault="00480D67" w:rsidP="000D4BAC">
            <w:pPr>
              <w:tabs>
                <w:tab w:val="left" w:pos="1545"/>
              </w:tabs>
              <w:rPr>
                <w:rFonts w:ascii="Muller Light" w:hAnsi="Muller Light" w:cs="Arial"/>
                <w:bCs/>
                <w:sz w:val="20"/>
              </w:rPr>
            </w:pPr>
            <w:r w:rsidRPr="00480D67">
              <w:rPr>
                <w:rFonts w:ascii="Muller Light" w:hAnsi="Muller Light" w:cs="Arial"/>
                <w:bCs/>
                <w:sz w:val="20"/>
              </w:rPr>
              <w:t xml:space="preserve"> </w:t>
            </w:r>
            <w:r w:rsidR="000D4BAC">
              <w:rPr>
                <w:rFonts w:ascii="Muller Light" w:hAnsi="Muller Light" w:cs="Arial"/>
                <w:bCs/>
                <w:sz w:val="20"/>
              </w:rPr>
              <w:tab/>
            </w:r>
            <w:r w:rsidR="000D4BAC">
              <w:t>Versión inicial</w:t>
            </w:r>
          </w:p>
        </w:tc>
        <w:tc>
          <w:tcPr>
            <w:tcW w:w="1620" w:type="dxa"/>
          </w:tcPr>
          <w:p w14:paraId="19F6D3F4" w14:textId="47A7CABD" w:rsidR="00480D67" w:rsidRPr="00480D67" w:rsidRDefault="000D4BAC" w:rsidP="00415678">
            <w:pPr>
              <w:rPr>
                <w:rFonts w:ascii="Muller Light" w:hAnsi="Muller Light" w:cs="Arial"/>
                <w:bCs/>
                <w:sz w:val="20"/>
              </w:rPr>
            </w:pPr>
            <w:r>
              <w:t>Equipo Scrum</w:t>
            </w:r>
          </w:p>
        </w:tc>
        <w:tc>
          <w:tcPr>
            <w:tcW w:w="1759" w:type="dxa"/>
          </w:tcPr>
          <w:p w14:paraId="2D2DFFB9" w14:textId="4FB53F31" w:rsidR="00480D67" w:rsidRDefault="000D4BAC" w:rsidP="00415678">
            <w:pPr>
              <w:rPr>
                <w:rFonts w:ascii="Muller Light" w:hAnsi="Muller Light" w:cs="Arial"/>
                <w:bCs/>
                <w:sz w:val="20"/>
              </w:rPr>
            </w:pPr>
            <w:r>
              <w:t>27/08/2025</w:t>
            </w:r>
          </w:p>
          <w:p w14:paraId="58B82C01" w14:textId="77777777" w:rsidR="001742CE" w:rsidRPr="00480D67" w:rsidRDefault="001742CE" w:rsidP="00415678">
            <w:pPr>
              <w:rPr>
                <w:rFonts w:ascii="Muller Light" w:hAnsi="Muller Light" w:cs="Arial"/>
                <w:bCs/>
                <w:sz w:val="20"/>
              </w:rPr>
            </w:pPr>
          </w:p>
        </w:tc>
      </w:tr>
    </w:tbl>
    <w:p w14:paraId="54766AF2" w14:textId="77777777" w:rsidR="0012299B" w:rsidRPr="0012299B" w:rsidRDefault="001742CE" w:rsidP="0012299B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0" w:name="_Toc78799229"/>
      <w:bookmarkEnd w:id="7"/>
      <w:bookmarkEnd w:id="8"/>
      <w:bookmarkEnd w:id="9"/>
      <w:r>
        <w:rPr>
          <w:rFonts w:ascii="Muller Bold" w:hAnsi="Muller Bold" w:cs="Tahoma"/>
          <w:b w:val="0"/>
          <w:bCs/>
          <w:sz w:val="20"/>
        </w:rPr>
        <w:t>INFORMACIÓN DEL DOCUMENTO</w:t>
      </w:r>
      <w:bookmarkEnd w:id="10"/>
    </w:p>
    <w:p w14:paraId="5DF1AEAA" w14:textId="77777777" w:rsidR="0012299B" w:rsidRPr="0012299B" w:rsidRDefault="001742CE" w:rsidP="0012299B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1" w:name="_Toc78799230"/>
      <w:r>
        <w:rPr>
          <w:rFonts w:ascii="Muller Bold" w:hAnsi="Muller Bold" w:cs="Tahoma"/>
          <w:b w:val="0"/>
          <w:sz w:val="20"/>
        </w:rPr>
        <w:t>Situación actual</w:t>
      </w:r>
      <w:bookmarkEnd w:id="11"/>
    </w:p>
    <w:tbl>
      <w:tblPr>
        <w:tblW w:w="7938" w:type="dxa"/>
        <w:tblInd w:w="358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938"/>
      </w:tblGrid>
      <w:tr w:rsidR="00480D67" w:rsidRPr="0008185C" w14:paraId="39197AB9" w14:textId="77777777" w:rsidTr="00487C83">
        <w:tc>
          <w:tcPr>
            <w:tcW w:w="79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BC6870D" w14:textId="77777777" w:rsidR="001742CE" w:rsidRDefault="00480D67" w:rsidP="00415678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</w:t>
            </w:r>
          </w:p>
          <w:p w14:paraId="2A37C8A7" w14:textId="12743B05" w:rsidR="001742CE" w:rsidRPr="00B20FC5" w:rsidRDefault="000D4BAC" w:rsidP="00415678">
            <w:pPr>
              <w:rPr>
                <w:sz w:val="20"/>
                <w:lang w:val="es-ES"/>
              </w:rPr>
            </w:pPr>
            <w:r>
              <w:t>La pollería La Fortaleza actualmente registra ventas, control de inventario y reportes de manera manual mediante hojas de cálculo y cuadernos físicos, generando pérdida de información, duplicidad de datos, demora en el acceso a resultados, falta de control en el inventario y dificultades para la toma de decisiones.</w:t>
            </w:r>
            <w:r>
              <w:br/>
              <w:t xml:space="preserve">El presente documento tiene como finalidad realizar el proceso formal de </w:t>
            </w:r>
            <w:r>
              <w:rPr>
                <w:rStyle w:val="Textoennegrita"/>
              </w:rPr>
              <w:t>normalización de la base de datos</w:t>
            </w:r>
            <w:r>
              <w:t xml:space="preserve"> para garantizar integridad, consistencia y no redundancia de la información del sistema.</w:t>
            </w:r>
          </w:p>
        </w:tc>
      </w:tr>
    </w:tbl>
    <w:p w14:paraId="2185CCB2" w14:textId="7D7088B0" w:rsidR="00480D67" w:rsidRDefault="001742CE" w:rsidP="00DB4916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2" w:name="_Toc78799231"/>
      <w:r>
        <w:rPr>
          <w:rFonts w:ascii="Muller Bold" w:hAnsi="Muller Bold" w:cs="Tahoma"/>
          <w:b w:val="0"/>
          <w:bCs/>
          <w:sz w:val="20"/>
        </w:rPr>
        <w:t>NORMALIZACIÓN</w:t>
      </w:r>
      <w:bookmarkEnd w:id="12"/>
    </w:p>
    <w:p w14:paraId="6138C9F0" w14:textId="1F9BEE69" w:rsidR="000D4BAC" w:rsidRPr="000D4BAC" w:rsidRDefault="000D4BAC" w:rsidP="000D4BAC">
      <w:pPr>
        <w:rPr>
          <w:b/>
          <w:bCs/>
        </w:rPr>
      </w:pPr>
      <w:r>
        <w:t>Las entidades identificadas en este proceso son:</w:t>
      </w:r>
      <w:r>
        <w:br/>
      </w:r>
      <w:r w:rsidR="00C901DE">
        <w:rPr>
          <w:rStyle w:val="Textoennegrita"/>
          <w:b w:val="0"/>
          <w:bCs w:val="0"/>
        </w:rPr>
        <w:t>Productos, Categorías, Ventas, Proveedores,Detalle_Venta,Usuarios,Historial_Contraseñas, Compras,Detalle_Compra,Historial_Accesos.</w:t>
      </w:r>
    </w:p>
    <w:p w14:paraId="250A9910" w14:textId="7BDC94E2" w:rsidR="00DB4916" w:rsidRDefault="001742CE" w:rsidP="00DB4916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3" w:name="_Toc78799232"/>
      <w:r>
        <w:rPr>
          <w:rFonts w:ascii="Muller Bold" w:hAnsi="Muller Bold" w:cs="Tahoma"/>
          <w:b w:val="0"/>
          <w:sz w:val="20"/>
        </w:rPr>
        <w:t>Primera forma normal (incluye eliminación de los grupos repetitivos)</w:t>
      </w:r>
      <w:bookmarkEnd w:id="13"/>
    </w:p>
    <w:p w14:paraId="0FA6317B" w14:textId="2CCCBF6C" w:rsidR="000D4BAC" w:rsidRDefault="000D4BAC" w:rsidP="000D4BAC">
      <w:pPr>
        <w:pStyle w:val="Ttulo3"/>
        <w:rPr>
          <w:b w:val="0"/>
          <w:bCs/>
        </w:rPr>
      </w:pPr>
      <w:r w:rsidRPr="000D4BAC">
        <w:t>Tabla</w:t>
      </w:r>
      <w:r w:rsidR="00A31CB4">
        <w:rPr>
          <w:b w:val="0"/>
          <w:bCs/>
        </w:rPr>
        <w:t xml:space="preserve"> DE PRODUCTOS:</w:t>
      </w:r>
    </w:p>
    <w:p w14:paraId="45D84EA0" w14:textId="7643C3B4" w:rsidR="00A31CB4" w:rsidRPr="00A31CB4" w:rsidRDefault="00A31CB4" w:rsidP="00A31CB4">
      <w:r w:rsidRPr="00A31CB4">
        <w:drawing>
          <wp:inline distT="0" distB="0" distL="0" distR="0" wp14:anchorId="20B7CEDF" wp14:editId="2B199809">
            <wp:extent cx="6115050" cy="27622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C26F" w14:textId="5E8053E5" w:rsidR="000D4BAC" w:rsidRDefault="000D4BAC" w:rsidP="000D4BAC">
      <w:pPr>
        <w:pStyle w:val="Ttulo3"/>
      </w:pPr>
      <w:r>
        <w:t>Tabla</w:t>
      </w:r>
      <w:r w:rsidR="00A31CB4">
        <w:t xml:space="preserve"> DE CATEGORIAS:</w:t>
      </w:r>
    </w:p>
    <w:p w14:paraId="7C1F57CC" w14:textId="43841F32" w:rsidR="00A31CB4" w:rsidRPr="00A31CB4" w:rsidRDefault="00A31CB4" w:rsidP="00A31CB4">
      <w:r w:rsidRPr="00A31CB4">
        <w:lastRenderedPageBreak/>
        <w:drawing>
          <wp:inline distT="0" distB="0" distL="0" distR="0" wp14:anchorId="3EADA2B9" wp14:editId="3E673267">
            <wp:extent cx="6153150" cy="36004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E8C1" w14:textId="2863E084" w:rsidR="000D4BAC" w:rsidRDefault="000D4BAC" w:rsidP="000D4BAC">
      <w:pPr>
        <w:pStyle w:val="NormalWeb"/>
      </w:pPr>
    </w:p>
    <w:p w14:paraId="5848A4B3" w14:textId="77777777" w:rsidR="000D4BAC" w:rsidRPr="000D4BAC" w:rsidRDefault="000D4BAC" w:rsidP="000D4BAC"/>
    <w:p w14:paraId="229ED0D5" w14:textId="52D6FA1A" w:rsidR="00476585" w:rsidRDefault="00A31CB4" w:rsidP="00476585">
      <w:bookmarkStart w:id="14" w:name="_Toc89224935"/>
      <w:bookmarkStart w:id="15" w:name="_Toc199424702"/>
      <w:r>
        <w:t>TABLA DE PROVEEDORES:</w:t>
      </w:r>
    </w:p>
    <w:p w14:paraId="1C45957C" w14:textId="48D9BA0E" w:rsidR="00A31CB4" w:rsidRPr="00476585" w:rsidRDefault="00A31CB4" w:rsidP="00476585">
      <w:r w:rsidRPr="00A31CB4">
        <w:drawing>
          <wp:inline distT="0" distB="0" distL="0" distR="0" wp14:anchorId="63C38A3E" wp14:editId="6D853A3A">
            <wp:extent cx="5991225" cy="35337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"/>
    <w:bookmarkEnd w:id="15"/>
    <w:p w14:paraId="41BE42F0" w14:textId="77777777" w:rsidR="00476585" w:rsidRDefault="00476585" w:rsidP="00476585">
      <w:pPr>
        <w:pStyle w:val="Ttulo1"/>
        <w:numPr>
          <w:ilvl w:val="0"/>
          <w:numId w:val="0"/>
        </w:numPr>
        <w:shd w:val="clear" w:color="auto" w:fill="auto"/>
        <w:spacing w:line="240" w:lineRule="auto"/>
        <w:ind w:left="3551" w:hanging="432"/>
        <w:rPr>
          <w:rFonts w:ascii="Muller Bold" w:hAnsi="Muller Bold" w:cs="Tahoma"/>
          <w:b w:val="0"/>
          <w:bCs/>
          <w:sz w:val="20"/>
        </w:rPr>
      </w:pPr>
    </w:p>
    <w:p w14:paraId="3B1AB692" w14:textId="77777777" w:rsidR="00476585" w:rsidRDefault="00476585" w:rsidP="00476585"/>
    <w:p w14:paraId="0ADAE086" w14:textId="77777777" w:rsidR="00476585" w:rsidRDefault="00476585" w:rsidP="00476585"/>
    <w:p w14:paraId="09E43439" w14:textId="1A744FB2" w:rsidR="001742CE" w:rsidRDefault="00A31CB4" w:rsidP="00476585">
      <w:r>
        <w:lastRenderedPageBreak/>
        <w:t>TABLA DE VENTAS:</w:t>
      </w:r>
    </w:p>
    <w:p w14:paraId="7B222C03" w14:textId="401DFED4" w:rsidR="00A31CB4" w:rsidRDefault="00A31CB4" w:rsidP="00476585">
      <w:r w:rsidRPr="00A31CB4">
        <w:drawing>
          <wp:inline distT="0" distB="0" distL="0" distR="0" wp14:anchorId="59C5DA70" wp14:editId="7630A840">
            <wp:extent cx="6134100" cy="31242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2362" w14:textId="77777777" w:rsidR="001742CE" w:rsidRDefault="001742CE" w:rsidP="00476585"/>
    <w:p w14:paraId="23BE34AE" w14:textId="77777777" w:rsidR="001742CE" w:rsidRDefault="001742CE" w:rsidP="00476585"/>
    <w:p w14:paraId="52F7B507" w14:textId="59D6D87B" w:rsidR="001742CE" w:rsidRDefault="00A31CB4" w:rsidP="00476585">
      <w:r>
        <w:t>TABLA DE DETALLE DE VENTA:</w:t>
      </w:r>
    </w:p>
    <w:p w14:paraId="223BD14F" w14:textId="3B4490C1" w:rsidR="00A31CB4" w:rsidRDefault="00A31CB4" w:rsidP="00476585">
      <w:r w:rsidRPr="00A31CB4">
        <w:drawing>
          <wp:inline distT="0" distB="0" distL="0" distR="0" wp14:anchorId="50720218" wp14:editId="11304E18">
            <wp:extent cx="6229350" cy="37433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A1C4" w14:textId="77777777" w:rsidR="001742CE" w:rsidRDefault="001742CE" w:rsidP="00476585"/>
    <w:p w14:paraId="0E9295FA" w14:textId="77777777" w:rsidR="00476585" w:rsidRDefault="00476585" w:rsidP="00476585"/>
    <w:p w14:paraId="28904D05" w14:textId="0530B4C8" w:rsidR="00476585" w:rsidRDefault="00476585" w:rsidP="00476585"/>
    <w:p w14:paraId="389409C4" w14:textId="22476505" w:rsidR="00A31CB4" w:rsidRDefault="00A31CB4" w:rsidP="00476585"/>
    <w:p w14:paraId="27FB28DD" w14:textId="695B7B07" w:rsidR="00A31CB4" w:rsidRDefault="00A31CB4" w:rsidP="00476585"/>
    <w:p w14:paraId="758BA617" w14:textId="096FA570" w:rsidR="00A31CB4" w:rsidRDefault="00A31CB4" w:rsidP="00476585"/>
    <w:p w14:paraId="1B2A6E84" w14:textId="45DE739A" w:rsidR="00A31CB4" w:rsidRDefault="00A31CB4" w:rsidP="00476585"/>
    <w:p w14:paraId="0205B6E3" w14:textId="3045D112" w:rsidR="00A31CB4" w:rsidRDefault="00A31CB4" w:rsidP="00476585"/>
    <w:p w14:paraId="017278A3" w14:textId="06998251" w:rsidR="00A31CB4" w:rsidRDefault="00A31CB4" w:rsidP="00476585">
      <w:r>
        <w:lastRenderedPageBreak/>
        <w:t>TABLA DE USUARIOS:</w:t>
      </w:r>
    </w:p>
    <w:p w14:paraId="4A28FFF8" w14:textId="745CF9C4" w:rsidR="00A31CB4" w:rsidRDefault="00A31CB4" w:rsidP="00476585">
      <w:r w:rsidRPr="00A31CB4">
        <w:drawing>
          <wp:inline distT="0" distB="0" distL="0" distR="0" wp14:anchorId="2DE6BEFA" wp14:editId="62919557">
            <wp:extent cx="6219825" cy="286702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914F" w14:textId="77777777" w:rsidR="00476585" w:rsidRDefault="00476585" w:rsidP="00476585"/>
    <w:p w14:paraId="48BE4B08" w14:textId="77777777" w:rsidR="00476585" w:rsidRDefault="00476585" w:rsidP="00476585"/>
    <w:p w14:paraId="475148BF" w14:textId="77777777" w:rsidR="00476585" w:rsidRDefault="00476585" w:rsidP="00476585"/>
    <w:p w14:paraId="4216E492" w14:textId="5197C01D" w:rsidR="00264544" w:rsidRDefault="00A31CB4" w:rsidP="00264544">
      <w:r>
        <w:t>TABLA DE HISTORIAL DE CONTRASEÑAS:</w:t>
      </w:r>
    </w:p>
    <w:p w14:paraId="45B1FA04" w14:textId="399E261E" w:rsidR="00A31CB4" w:rsidRDefault="00A31CB4" w:rsidP="00264544">
      <w:r w:rsidRPr="00A31CB4">
        <w:drawing>
          <wp:inline distT="0" distB="0" distL="0" distR="0" wp14:anchorId="03292ACA" wp14:editId="123A7021">
            <wp:extent cx="6181725" cy="441960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97B9" w14:textId="77777777" w:rsidR="00264544" w:rsidRDefault="00264544" w:rsidP="00264544"/>
    <w:p w14:paraId="06085027" w14:textId="77777777" w:rsidR="00264544" w:rsidRDefault="00264544" w:rsidP="00264544"/>
    <w:p w14:paraId="07F7A7A3" w14:textId="77777777" w:rsidR="00264544" w:rsidRDefault="00264544" w:rsidP="00264544"/>
    <w:p w14:paraId="2DB5DD3F" w14:textId="66EC5D54" w:rsidR="00264544" w:rsidRDefault="00264544" w:rsidP="00264544"/>
    <w:p w14:paraId="14C55A53" w14:textId="57FF40F5" w:rsidR="00A31CB4" w:rsidRDefault="00A31CB4" w:rsidP="00264544">
      <w:r>
        <w:lastRenderedPageBreak/>
        <w:t>TABLA DE COMPRAS:</w:t>
      </w:r>
    </w:p>
    <w:p w14:paraId="766BE8D1" w14:textId="0F30EA04" w:rsidR="00A31CB4" w:rsidRDefault="00A31CB4" w:rsidP="00264544">
      <w:r w:rsidRPr="00A31CB4">
        <w:drawing>
          <wp:inline distT="0" distB="0" distL="0" distR="0" wp14:anchorId="628E5931" wp14:editId="04DAE2E3">
            <wp:extent cx="6343650" cy="749617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7D79" w14:textId="77777777" w:rsidR="00264544" w:rsidRDefault="00264544" w:rsidP="00264544"/>
    <w:p w14:paraId="48DB5EA7" w14:textId="77777777" w:rsidR="00264544" w:rsidRDefault="00264544" w:rsidP="00264544"/>
    <w:p w14:paraId="22CB0263" w14:textId="5C3ED097" w:rsidR="00264544" w:rsidRDefault="00264544" w:rsidP="00264544"/>
    <w:p w14:paraId="70D51E8C" w14:textId="3B01DE11" w:rsidR="005555E0" w:rsidRDefault="005555E0" w:rsidP="00264544"/>
    <w:p w14:paraId="51B0F9BB" w14:textId="0D6966AF" w:rsidR="005555E0" w:rsidRDefault="005555E0" w:rsidP="00264544"/>
    <w:p w14:paraId="1F9502B2" w14:textId="32952634" w:rsidR="005555E0" w:rsidRDefault="005555E0" w:rsidP="00264544"/>
    <w:p w14:paraId="1EE773EE" w14:textId="30573F8A" w:rsidR="005555E0" w:rsidRDefault="005555E0" w:rsidP="00264544"/>
    <w:p w14:paraId="1E2D4EF3" w14:textId="57B660E5" w:rsidR="005555E0" w:rsidRDefault="005555E0" w:rsidP="00264544">
      <w:r>
        <w:lastRenderedPageBreak/>
        <w:t>TABLA DE DETALLECOMPRA:</w:t>
      </w:r>
    </w:p>
    <w:p w14:paraId="0AB020FD" w14:textId="4D768434" w:rsidR="005555E0" w:rsidRDefault="005555E0" w:rsidP="00264544">
      <w:r w:rsidRPr="005555E0">
        <w:drawing>
          <wp:inline distT="0" distB="0" distL="0" distR="0" wp14:anchorId="56BAA6BE" wp14:editId="51DA8403">
            <wp:extent cx="6334125" cy="7048500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6202" w14:textId="77777777" w:rsidR="00264544" w:rsidRDefault="00264544" w:rsidP="00264544"/>
    <w:p w14:paraId="3EE7E2F5" w14:textId="47074B6B" w:rsidR="00264544" w:rsidRDefault="00264544" w:rsidP="00264544"/>
    <w:p w14:paraId="7DE52A06" w14:textId="5B8A266F" w:rsidR="005555E0" w:rsidRDefault="005555E0" w:rsidP="00264544"/>
    <w:p w14:paraId="5DF14CB6" w14:textId="0D18BA89" w:rsidR="005555E0" w:rsidRDefault="005555E0" w:rsidP="00264544"/>
    <w:p w14:paraId="08B8DA23" w14:textId="36952551" w:rsidR="005555E0" w:rsidRDefault="005555E0" w:rsidP="00264544"/>
    <w:p w14:paraId="12C55B89" w14:textId="385558B5" w:rsidR="005555E0" w:rsidRDefault="005555E0" w:rsidP="00264544"/>
    <w:p w14:paraId="3D38EB99" w14:textId="4BB3303C" w:rsidR="005555E0" w:rsidRDefault="005555E0" w:rsidP="00264544"/>
    <w:p w14:paraId="344E5DF7" w14:textId="3D77A359" w:rsidR="005555E0" w:rsidRDefault="005555E0" w:rsidP="00264544"/>
    <w:p w14:paraId="31C26646" w14:textId="09DA5636" w:rsidR="005555E0" w:rsidRDefault="005555E0" w:rsidP="00264544"/>
    <w:p w14:paraId="182A13BC" w14:textId="2143DD07" w:rsidR="005555E0" w:rsidRDefault="005555E0" w:rsidP="00264544"/>
    <w:p w14:paraId="43832531" w14:textId="614006DF" w:rsidR="005555E0" w:rsidRDefault="005555E0" w:rsidP="00264544">
      <w:r w:rsidRPr="005555E0">
        <w:lastRenderedPageBreak/>
        <w:drawing>
          <wp:inline distT="0" distB="0" distL="0" distR="0" wp14:anchorId="70547758" wp14:editId="4F46AF52">
            <wp:extent cx="5895975" cy="445770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B0FC" w14:textId="77777777" w:rsidR="00264544" w:rsidRDefault="00264544" w:rsidP="00264544"/>
    <w:p w14:paraId="0C64A78A" w14:textId="77777777" w:rsidR="00264544" w:rsidRDefault="00264544" w:rsidP="00264544"/>
    <w:p w14:paraId="0C7C1381" w14:textId="77777777" w:rsidR="00264544" w:rsidRDefault="00264544" w:rsidP="00264544"/>
    <w:p w14:paraId="0F050273" w14:textId="77777777" w:rsidR="00264544" w:rsidRDefault="00264544" w:rsidP="00264544"/>
    <w:p w14:paraId="4E3BAD4C" w14:textId="77777777" w:rsidR="00264544" w:rsidRPr="005314F1" w:rsidRDefault="00264544" w:rsidP="005314F1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6" w:name="_Toc78799235"/>
      <w:r w:rsidRPr="005314F1">
        <w:rPr>
          <w:rFonts w:ascii="Muller Bold" w:hAnsi="Muller Bold" w:cs="Tahoma"/>
          <w:b w:val="0"/>
          <w:bCs/>
          <w:sz w:val="20"/>
        </w:rPr>
        <w:t>DIAGRAMA CONCEPTUAL</w:t>
      </w:r>
      <w:bookmarkEnd w:id="16"/>
    </w:p>
    <w:p w14:paraId="62742D4D" w14:textId="77777777" w:rsidR="00264544" w:rsidRDefault="00264544" w:rsidP="00264544"/>
    <w:p w14:paraId="1DFAC402" w14:textId="1E736CB4" w:rsidR="00264544" w:rsidRDefault="005555E0" w:rsidP="005555E0">
      <w:pPr>
        <w:jc w:val="left"/>
      </w:pPr>
      <w:r w:rsidRPr="005555E0">
        <w:lastRenderedPageBreak/>
        <w:drawing>
          <wp:inline distT="0" distB="0" distL="0" distR="0" wp14:anchorId="4D1DEB0A" wp14:editId="28554420">
            <wp:extent cx="6067425" cy="4943475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3CD2" w14:textId="65C0B4AE" w:rsidR="00264544" w:rsidRDefault="00264544" w:rsidP="00264544"/>
    <w:p w14:paraId="7A0A3551" w14:textId="34F10D21" w:rsidR="002149AA" w:rsidRDefault="002149AA" w:rsidP="00264544"/>
    <w:p w14:paraId="46B011B1" w14:textId="0D674EF9" w:rsidR="00264544" w:rsidRDefault="005555E0" w:rsidP="00264544">
      <w:r w:rsidRPr="005555E0">
        <w:drawing>
          <wp:inline distT="0" distB="0" distL="0" distR="0" wp14:anchorId="4F4D5FC7" wp14:editId="79F6D0C5">
            <wp:extent cx="6096000" cy="3289935"/>
            <wp:effectExtent l="0" t="0" r="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7F20" w14:textId="77777777" w:rsidR="00264544" w:rsidRDefault="00264544" w:rsidP="00264544"/>
    <w:p w14:paraId="7A50E7EE" w14:textId="77777777" w:rsidR="00264544" w:rsidRDefault="00264544" w:rsidP="00264544"/>
    <w:p w14:paraId="0CDE98AA" w14:textId="77777777" w:rsidR="00264544" w:rsidRDefault="00264544" w:rsidP="00264544"/>
    <w:p w14:paraId="52936755" w14:textId="77777777" w:rsidR="00264544" w:rsidRDefault="00264544" w:rsidP="00264544"/>
    <w:p w14:paraId="7BEFFCD8" w14:textId="77777777" w:rsidR="00264544" w:rsidRDefault="00264544" w:rsidP="00264544"/>
    <w:p w14:paraId="40C3E9EC" w14:textId="77777777" w:rsidR="00264544" w:rsidRDefault="00264544" w:rsidP="00264544"/>
    <w:p w14:paraId="36F1DB86" w14:textId="77777777" w:rsidR="00264544" w:rsidRDefault="00264544" w:rsidP="00264544"/>
    <w:p w14:paraId="777F86E2" w14:textId="77777777" w:rsidR="00264544" w:rsidRDefault="00264544" w:rsidP="00264544"/>
    <w:p w14:paraId="726678D2" w14:textId="77777777" w:rsidR="00264544" w:rsidRDefault="00264544" w:rsidP="00264544"/>
    <w:p w14:paraId="6035FFB5" w14:textId="77777777" w:rsidR="00264544" w:rsidRDefault="00264544" w:rsidP="00264544"/>
    <w:p w14:paraId="129FA07E" w14:textId="77777777" w:rsidR="00264544" w:rsidRDefault="00264544" w:rsidP="00264544"/>
    <w:p w14:paraId="10DCBE2B" w14:textId="77777777" w:rsidR="00264544" w:rsidRDefault="00264544" w:rsidP="00264544"/>
    <w:p w14:paraId="7F783A87" w14:textId="77777777" w:rsidR="00264544" w:rsidRPr="005314F1" w:rsidRDefault="00264544" w:rsidP="005314F1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7" w:name="_Toc78799236"/>
      <w:r w:rsidRPr="005314F1">
        <w:rPr>
          <w:rFonts w:ascii="Muller Bold" w:hAnsi="Muller Bold" w:cs="Tahoma"/>
          <w:b w:val="0"/>
          <w:bCs/>
          <w:sz w:val="20"/>
        </w:rPr>
        <w:t xml:space="preserve">DIAGRAMA </w:t>
      </w:r>
      <w:bookmarkEnd w:id="17"/>
      <w:r w:rsidR="009F1AD0" w:rsidRPr="005314F1">
        <w:rPr>
          <w:rFonts w:ascii="Muller Bold" w:hAnsi="Muller Bold" w:cs="Tahoma"/>
          <w:b w:val="0"/>
          <w:bCs/>
          <w:sz w:val="20"/>
        </w:rPr>
        <w:t>FÍSICO</w:t>
      </w:r>
    </w:p>
    <w:p w14:paraId="426A551D" w14:textId="414C5C50" w:rsidR="00264544" w:rsidRDefault="005555E0" w:rsidP="00264544">
      <w:r w:rsidRPr="005555E0">
        <w:drawing>
          <wp:inline distT="0" distB="0" distL="0" distR="0" wp14:anchorId="5BFB7C30" wp14:editId="67BFB9EB">
            <wp:extent cx="6334125" cy="386715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5124" w14:textId="6DFB9104" w:rsidR="005555E0" w:rsidRDefault="005555E0" w:rsidP="00264544"/>
    <w:p w14:paraId="66F73678" w14:textId="77777777" w:rsidR="005555E0" w:rsidRDefault="005555E0" w:rsidP="00264544"/>
    <w:p w14:paraId="04500DFC" w14:textId="4B60F053" w:rsidR="00264544" w:rsidRDefault="005555E0" w:rsidP="00264544">
      <w:r w:rsidRPr="005555E0">
        <w:lastRenderedPageBreak/>
        <w:drawing>
          <wp:inline distT="0" distB="0" distL="0" distR="0" wp14:anchorId="60F07F16" wp14:editId="2DF60C34">
            <wp:extent cx="6219825" cy="403860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24DD" w14:textId="77777777" w:rsidR="00264544" w:rsidRDefault="00264544" w:rsidP="00264544"/>
    <w:p w14:paraId="27D3DB1F" w14:textId="77777777" w:rsidR="00264544" w:rsidRDefault="00264544" w:rsidP="00264544"/>
    <w:p w14:paraId="058A0DE1" w14:textId="1E916F7A" w:rsidR="00264544" w:rsidRDefault="00264544" w:rsidP="00264544"/>
    <w:p w14:paraId="1C432D82" w14:textId="77777777" w:rsidR="00264544" w:rsidRDefault="00264544" w:rsidP="00264544"/>
    <w:p w14:paraId="5835939D" w14:textId="77777777" w:rsidR="00264544" w:rsidRDefault="00264544" w:rsidP="00264544"/>
    <w:p w14:paraId="1A6CE181" w14:textId="77777777" w:rsidR="00264544" w:rsidRDefault="00264544" w:rsidP="00264544"/>
    <w:p w14:paraId="5E13C1D1" w14:textId="77777777" w:rsidR="00264544" w:rsidRDefault="00264544" w:rsidP="00264544"/>
    <w:p w14:paraId="36FF525B" w14:textId="77777777" w:rsidR="00264544" w:rsidRDefault="00264544" w:rsidP="00264544"/>
    <w:p w14:paraId="7C074851" w14:textId="77777777" w:rsidR="00264544" w:rsidRDefault="00264544" w:rsidP="00264544"/>
    <w:p w14:paraId="3E6E54C5" w14:textId="77777777" w:rsidR="00264544" w:rsidRDefault="00264544" w:rsidP="00264544"/>
    <w:p w14:paraId="29B6E175" w14:textId="77777777" w:rsidR="00264544" w:rsidRDefault="00264544" w:rsidP="00264544"/>
    <w:p w14:paraId="67F421D0" w14:textId="77777777" w:rsidR="00264544" w:rsidRDefault="00264544" w:rsidP="00264544"/>
    <w:p w14:paraId="1BC22060" w14:textId="77777777" w:rsidR="00264544" w:rsidRDefault="00264544">
      <w:pPr>
        <w:spacing w:line="240" w:lineRule="auto"/>
        <w:jc w:val="left"/>
      </w:pPr>
    </w:p>
    <w:p w14:paraId="0160C75D" w14:textId="77777777" w:rsidR="00264544" w:rsidRPr="00CC0767" w:rsidRDefault="00264544" w:rsidP="00CC076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8" w:name="_Toc78799237"/>
      <w:r w:rsidRPr="00CC0767">
        <w:rPr>
          <w:rFonts w:ascii="Muller Bold" w:hAnsi="Muller Bold" w:cs="Tahoma"/>
          <w:b w:val="0"/>
          <w:bCs/>
          <w:sz w:val="20"/>
        </w:rPr>
        <w:t>DICCIONARIO DE DATOS</w:t>
      </w:r>
      <w:bookmarkEnd w:id="18"/>
    </w:p>
    <w:p w14:paraId="78CCEF02" w14:textId="77777777" w:rsidR="00264544" w:rsidRDefault="00264544" w:rsidP="005E1F4A">
      <w:pPr>
        <w:pStyle w:val="Ttulo2"/>
        <w:tabs>
          <w:tab w:val="clear" w:pos="1427"/>
        </w:tabs>
        <w:ind w:left="709"/>
        <w:rPr>
          <w:rFonts w:ascii="Muller Bold" w:hAnsi="Muller Bold"/>
          <w:b w:val="0"/>
          <w:sz w:val="20"/>
        </w:rPr>
      </w:pPr>
      <w:bookmarkStart w:id="19" w:name="_Toc199310232"/>
      <w:bookmarkStart w:id="20" w:name="_Toc78799238"/>
      <w:r w:rsidRPr="005E1F4A">
        <w:rPr>
          <w:rFonts w:ascii="Muller Bold" w:hAnsi="Muller Bold"/>
          <w:b w:val="0"/>
          <w:sz w:val="20"/>
        </w:rPr>
        <w:t>Lista de Tablas</w:t>
      </w:r>
      <w:bookmarkEnd w:id="19"/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2846"/>
        <w:gridCol w:w="5157"/>
      </w:tblGrid>
      <w:tr w:rsidR="00C31721" w:rsidRPr="0075383B" w14:paraId="7E03E53F" w14:textId="77777777" w:rsidTr="00C31721">
        <w:tc>
          <w:tcPr>
            <w:tcW w:w="456" w:type="pct"/>
            <w:shd w:val="clear" w:color="auto" w:fill="000000" w:themeFill="text1"/>
          </w:tcPr>
          <w:p w14:paraId="68FA10B8" w14:textId="77777777" w:rsidR="00C31721" w:rsidRPr="00264544" w:rsidRDefault="00C31721" w:rsidP="00C46EFD">
            <w:pPr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  <w:t>ITEM</w:t>
            </w:r>
          </w:p>
        </w:tc>
        <w:tc>
          <w:tcPr>
            <w:tcW w:w="1616" w:type="pct"/>
            <w:shd w:val="clear" w:color="auto" w:fill="000000" w:themeFill="text1"/>
          </w:tcPr>
          <w:p w14:paraId="5C6044EC" w14:textId="77777777" w:rsidR="00C31721" w:rsidRPr="00264544" w:rsidRDefault="00C31721" w:rsidP="00C46EFD">
            <w:pPr>
              <w:jc w:val="left"/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  <w:t>NOMBRE DE LA TABLA</w:t>
            </w:r>
          </w:p>
        </w:tc>
        <w:tc>
          <w:tcPr>
            <w:tcW w:w="2928" w:type="pct"/>
            <w:shd w:val="clear" w:color="auto" w:fill="000000" w:themeFill="text1"/>
          </w:tcPr>
          <w:p w14:paraId="74410904" w14:textId="77777777" w:rsidR="00C31721" w:rsidRPr="00264544" w:rsidRDefault="00C31721" w:rsidP="00C46EFD">
            <w:pPr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  <w:t>DESCRIPCION</w:t>
            </w:r>
          </w:p>
        </w:tc>
      </w:tr>
      <w:tr w:rsidR="00C31721" w:rsidRPr="003332B3" w14:paraId="31F2505E" w14:textId="77777777" w:rsidTr="00C31721">
        <w:tc>
          <w:tcPr>
            <w:tcW w:w="456" w:type="pct"/>
            <w:shd w:val="clear" w:color="auto" w:fill="auto"/>
          </w:tcPr>
          <w:p w14:paraId="767E9965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1</w:t>
            </w:r>
          </w:p>
        </w:tc>
        <w:tc>
          <w:tcPr>
            <w:tcW w:w="1616" w:type="pct"/>
            <w:shd w:val="clear" w:color="auto" w:fill="auto"/>
          </w:tcPr>
          <w:p w14:paraId="71CFAD1A" w14:textId="5C49FC73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5555E0">
              <w:t>Categorías</w:t>
            </w:r>
          </w:p>
        </w:tc>
        <w:tc>
          <w:tcPr>
            <w:tcW w:w="2928" w:type="pct"/>
            <w:shd w:val="clear" w:color="auto" w:fill="auto"/>
          </w:tcPr>
          <w:p w14:paraId="4730B090" w14:textId="155F2F57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C901DE">
              <w:t>Clasificación de los productos.</w:t>
            </w:r>
          </w:p>
        </w:tc>
      </w:tr>
      <w:tr w:rsidR="00C31721" w:rsidRPr="003332B3" w14:paraId="27DA11A5" w14:textId="77777777" w:rsidTr="00C31721">
        <w:tc>
          <w:tcPr>
            <w:tcW w:w="456" w:type="pct"/>
            <w:shd w:val="clear" w:color="auto" w:fill="auto"/>
          </w:tcPr>
          <w:p w14:paraId="3801E7A3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2</w:t>
            </w:r>
          </w:p>
        </w:tc>
        <w:tc>
          <w:tcPr>
            <w:tcW w:w="1616" w:type="pct"/>
            <w:shd w:val="clear" w:color="auto" w:fill="auto"/>
          </w:tcPr>
          <w:p w14:paraId="3C20289D" w14:textId="55E633CB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5555E0">
              <w:rPr>
                <w:rFonts w:ascii="Muller Bold" w:hAnsi="Muller Bold"/>
                <w:sz w:val="20"/>
                <w:lang w:val="es-PE"/>
              </w:rPr>
              <w:t>Usuarios</w:t>
            </w:r>
          </w:p>
        </w:tc>
        <w:tc>
          <w:tcPr>
            <w:tcW w:w="2928" w:type="pct"/>
            <w:shd w:val="clear" w:color="auto" w:fill="auto"/>
          </w:tcPr>
          <w:p w14:paraId="29BFDDA5" w14:textId="77777777" w:rsidR="009C0A3F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0A3F" w:rsidRPr="009C0A3F" w14:paraId="59F2930A" w14:textId="77777777" w:rsidTr="009C0A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A6CC26" w14:textId="77777777" w:rsidR="009C0A3F" w:rsidRPr="009C0A3F" w:rsidRDefault="009C0A3F" w:rsidP="009C0A3F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0"/>
                      <w:szCs w:val="24"/>
                      <w:lang w:val="es-PE" w:eastAsia="es-PE"/>
                    </w:rPr>
                  </w:pPr>
                </w:p>
              </w:tc>
            </w:tr>
          </w:tbl>
          <w:p w14:paraId="49FFBA2D" w14:textId="77777777" w:rsidR="009C0A3F" w:rsidRPr="009C0A3F" w:rsidRDefault="009C0A3F" w:rsidP="009C0A3F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7"/>
            </w:tblGrid>
            <w:tr w:rsidR="009C0A3F" w:rsidRPr="009C0A3F" w14:paraId="08E84211" w14:textId="77777777" w:rsidTr="009C0A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63E7D" w14:textId="58B8B1D9" w:rsidR="009C0A3F" w:rsidRPr="009C0A3F" w:rsidRDefault="00C901DE" w:rsidP="009C0A3F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 xml:space="preserve">Datos de </w:t>
                  </w:r>
                </w:p>
              </w:tc>
            </w:tr>
          </w:tbl>
          <w:p w14:paraId="38C2E50E" w14:textId="5628D01B" w:rsidR="00C31721" w:rsidRPr="00264544" w:rsidRDefault="00C901DE" w:rsidP="00C46EFD">
            <w:pPr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los usuarios del sistema</w:t>
            </w:r>
          </w:p>
        </w:tc>
      </w:tr>
      <w:tr w:rsidR="00C31721" w:rsidRPr="003332B3" w14:paraId="48B59806" w14:textId="77777777" w:rsidTr="00C31721">
        <w:tc>
          <w:tcPr>
            <w:tcW w:w="456" w:type="pct"/>
            <w:shd w:val="clear" w:color="auto" w:fill="auto"/>
          </w:tcPr>
          <w:p w14:paraId="73E3AC52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3</w:t>
            </w:r>
          </w:p>
        </w:tc>
        <w:tc>
          <w:tcPr>
            <w:tcW w:w="1616" w:type="pct"/>
            <w:shd w:val="clear" w:color="auto" w:fill="auto"/>
          </w:tcPr>
          <w:p w14:paraId="0056CDA3" w14:textId="18EED47A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4B3632">
              <w:rPr>
                <w:rFonts w:ascii="Muller Bold" w:hAnsi="Muller Bold"/>
                <w:sz w:val="20"/>
                <w:lang w:val="es-PE"/>
              </w:rPr>
              <w:t>Historial _Accesos</w:t>
            </w:r>
          </w:p>
        </w:tc>
        <w:tc>
          <w:tcPr>
            <w:tcW w:w="2928" w:type="pct"/>
            <w:shd w:val="clear" w:color="auto" w:fill="auto"/>
          </w:tcPr>
          <w:p w14:paraId="1D1BA5D5" w14:textId="098BC931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C901DE">
              <w:t>Registro de accesos de usuarios.</w:t>
            </w:r>
          </w:p>
        </w:tc>
      </w:tr>
      <w:tr w:rsidR="00C31721" w:rsidRPr="003332B3" w14:paraId="460D7762" w14:textId="77777777" w:rsidTr="00C31721">
        <w:tc>
          <w:tcPr>
            <w:tcW w:w="456" w:type="pct"/>
            <w:shd w:val="clear" w:color="auto" w:fill="auto"/>
          </w:tcPr>
          <w:p w14:paraId="7995F684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4</w:t>
            </w:r>
          </w:p>
        </w:tc>
        <w:tc>
          <w:tcPr>
            <w:tcW w:w="1616" w:type="pct"/>
            <w:shd w:val="clear" w:color="auto" w:fill="auto"/>
          </w:tcPr>
          <w:p w14:paraId="091F2C14" w14:textId="1B39B0B1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5555E0">
              <w:rPr>
                <w:rFonts w:ascii="Muller Bold" w:hAnsi="Muller Bold"/>
                <w:sz w:val="20"/>
                <w:lang w:val="es-PE"/>
              </w:rPr>
              <w:t>Historial</w:t>
            </w:r>
            <w:r w:rsidR="004B3632">
              <w:rPr>
                <w:rFonts w:ascii="Muller Bold" w:hAnsi="Muller Bold"/>
                <w:sz w:val="20"/>
                <w:lang w:val="es-PE"/>
              </w:rPr>
              <w:t>_</w:t>
            </w:r>
            <w:r w:rsidR="005555E0">
              <w:rPr>
                <w:rFonts w:ascii="Muller Bold" w:hAnsi="Muller Bold"/>
                <w:sz w:val="20"/>
                <w:lang w:val="es-PE"/>
              </w:rPr>
              <w:t>Contraseñas</w:t>
            </w:r>
          </w:p>
        </w:tc>
        <w:tc>
          <w:tcPr>
            <w:tcW w:w="2928" w:type="pct"/>
            <w:shd w:val="clear" w:color="auto" w:fill="auto"/>
          </w:tcPr>
          <w:p w14:paraId="0BEAB424" w14:textId="63F04ED7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C901DE">
              <w:t>Registro de cambios de contraseña.</w:t>
            </w:r>
          </w:p>
        </w:tc>
      </w:tr>
      <w:tr w:rsidR="00C31721" w:rsidRPr="003332B3" w14:paraId="1DDA142B" w14:textId="77777777" w:rsidTr="00C31721">
        <w:tc>
          <w:tcPr>
            <w:tcW w:w="456" w:type="pct"/>
            <w:shd w:val="clear" w:color="auto" w:fill="auto"/>
          </w:tcPr>
          <w:p w14:paraId="0DA9CE2F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5</w:t>
            </w:r>
          </w:p>
        </w:tc>
        <w:tc>
          <w:tcPr>
            <w:tcW w:w="1616" w:type="pct"/>
            <w:shd w:val="clear" w:color="auto" w:fill="auto"/>
          </w:tcPr>
          <w:p w14:paraId="4657A3E9" w14:textId="60FAF52C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9C0A3F">
              <w:rPr>
                <w:rFonts w:ascii="Muller Bold" w:hAnsi="Muller Bold"/>
                <w:sz w:val="20"/>
                <w:lang w:val="es-PE"/>
              </w:rPr>
              <w:t>Producto</w:t>
            </w:r>
            <w:r w:rsidR="005555E0">
              <w:rPr>
                <w:rFonts w:ascii="Muller Bold" w:hAnsi="Muller Bold"/>
                <w:sz w:val="20"/>
                <w:lang w:val="es-PE"/>
              </w:rPr>
              <w:t>s</w:t>
            </w:r>
          </w:p>
        </w:tc>
        <w:tc>
          <w:tcPr>
            <w:tcW w:w="2928" w:type="pct"/>
            <w:shd w:val="clear" w:color="auto" w:fill="auto"/>
          </w:tcPr>
          <w:p w14:paraId="2B37FC62" w14:textId="140721AD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C901DE">
              <w:t>Productos ofrecidos por la pollería.</w:t>
            </w:r>
          </w:p>
        </w:tc>
      </w:tr>
      <w:tr w:rsidR="00C31721" w:rsidRPr="003332B3" w14:paraId="4BF1F9AE" w14:textId="77777777" w:rsidTr="00C31721">
        <w:tc>
          <w:tcPr>
            <w:tcW w:w="456" w:type="pct"/>
            <w:shd w:val="clear" w:color="auto" w:fill="auto"/>
          </w:tcPr>
          <w:p w14:paraId="524483EC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6</w:t>
            </w:r>
          </w:p>
        </w:tc>
        <w:tc>
          <w:tcPr>
            <w:tcW w:w="1616" w:type="pct"/>
            <w:shd w:val="clear" w:color="auto" w:fill="auto"/>
          </w:tcPr>
          <w:p w14:paraId="2985C775" w14:textId="54CEC3C8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4B3632">
              <w:rPr>
                <w:rFonts w:ascii="Muller Bold" w:hAnsi="Muller Bold"/>
                <w:sz w:val="20"/>
                <w:lang w:val="es-PE"/>
              </w:rPr>
              <w:t>Detalle_Compra</w:t>
            </w:r>
          </w:p>
        </w:tc>
        <w:tc>
          <w:tcPr>
            <w:tcW w:w="2928" w:type="pct"/>
            <w:shd w:val="clear" w:color="auto" w:fill="auto"/>
          </w:tcPr>
          <w:p w14:paraId="0C419B5D" w14:textId="049A4FAF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C901DE">
              <w:t>Detalle de productos comprados.</w:t>
            </w:r>
          </w:p>
        </w:tc>
      </w:tr>
      <w:tr w:rsidR="00C31721" w:rsidRPr="003332B3" w14:paraId="3B6755EE" w14:textId="77777777" w:rsidTr="00C31721">
        <w:tc>
          <w:tcPr>
            <w:tcW w:w="456" w:type="pct"/>
            <w:shd w:val="clear" w:color="auto" w:fill="auto"/>
          </w:tcPr>
          <w:p w14:paraId="1D045936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7</w:t>
            </w:r>
          </w:p>
        </w:tc>
        <w:tc>
          <w:tcPr>
            <w:tcW w:w="1616" w:type="pct"/>
            <w:shd w:val="clear" w:color="auto" w:fill="auto"/>
          </w:tcPr>
          <w:p w14:paraId="4ADF2DA8" w14:textId="28172B59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4B3632">
              <w:rPr>
                <w:rFonts w:ascii="Muller Bold" w:hAnsi="Muller Bold"/>
                <w:sz w:val="20"/>
                <w:lang w:val="es-PE"/>
              </w:rPr>
              <w:t>Detalle_Venta</w:t>
            </w:r>
          </w:p>
        </w:tc>
        <w:tc>
          <w:tcPr>
            <w:tcW w:w="2928" w:type="pct"/>
            <w:shd w:val="clear" w:color="auto" w:fill="auto"/>
          </w:tcPr>
          <w:p w14:paraId="6EE752FB" w14:textId="15C111FC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C901DE">
              <w:t>Detalle de productos vendidos.</w:t>
            </w:r>
          </w:p>
        </w:tc>
      </w:tr>
      <w:tr w:rsidR="00C31721" w:rsidRPr="003332B3" w14:paraId="1E6D26F4" w14:textId="77777777" w:rsidTr="00C31721">
        <w:tc>
          <w:tcPr>
            <w:tcW w:w="456" w:type="pct"/>
            <w:shd w:val="clear" w:color="auto" w:fill="auto"/>
          </w:tcPr>
          <w:p w14:paraId="065850EC" w14:textId="29A2D152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</w:p>
        </w:tc>
        <w:tc>
          <w:tcPr>
            <w:tcW w:w="1616" w:type="pct"/>
            <w:shd w:val="clear" w:color="auto" w:fill="auto"/>
          </w:tcPr>
          <w:p w14:paraId="05252FD3" w14:textId="2CE424E9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</w:p>
        </w:tc>
        <w:tc>
          <w:tcPr>
            <w:tcW w:w="2928" w:type="pct"/>
            <w:shd w:val="clear" w:color="auto" w:fill="auto"/>
          </w:tcPr>
          <w:p w14:paraId="7EA86D11" w14:textId="3F6AF324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</w:p>
        </w:tc>
      </w:tr>
      <w:tr w:rsidR="00C31721" w:rsidRPr="003332B3" w14:paraId="614B84A3" w14:textId="77777777" w:rsidTr="00C31721">
        <w:tc>
          <w:tcPr>
            <w:tcW w:w="456" w:type="pct"/>
            <w:shd w:val="clear" w:color="auto" w:fill="auto"/>
          </w:tcPr>
          <w:p w14:paraId="5C7C2931" w14:textId="015F9064" w:rsidR="00C31721" w:rsidRPr="00264544" w:rsidRDefault="00C901DE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>
              <w:rPr>
                <w:rFonts w:ascii="Muller Bold" w:hAnsi="Muller Bold" w:cs="Tahoma"/>
                <w:sz w:val="20"/>
                <w:lang w:val="es-PE"/>
              </w:rPr>
              <w:t>8</w:t>
            </w:r>
          </w:p>
        </w:tc>
        <w:tc>
          <w:tcPr>
            <w:tcW w:w="1616" w:type="pct"/>
            <w:shd w:val="clear" w:color="auto" w:fill="auto"/>
          </w:tcPr>
          <w:p w14:paraId="224532BD" w14:textId="52DB2606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4B3632">
              <w:rPr>
                <w:rFonts w:ascii="Muller Bold" w:hAnsi="Muller Bold"/>
                <w:sz w:val="20"/>
                <w:lang w:val="es-PE"/>
              </w:rPr>
              <w:t>Compras</w:t>
            </w:r>
          </w:p>
        </w:tc>
        <w:tc>
          <w:tcPr>
            <w:tcW w:w="2928" w:type="pct"/>
            <w:shd w:val="clear" w:color="auto" w:fill="auto"/>
          </w:tcPr>
          <w:p w14:paraId="53B852C0" w14:textId="34256763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C901DE">
              <w:t>Registro general de compras.</w:t>
            </w:r>
          </w:p>
        </w:tc>
      </w:tr>
      <w:tr w:rsidR="00C31721" w:rsidRPr="003332B3" w14:paraId="6590F82E" w14:textId="77777777" w:rsidTr="00C31721">
        <w:tc>
          <w:tcPr>
            <w:tcW w:w="456" w:type="pct"/>
            <w:shd w:val="clear" w:color="auto" w:fill="auto"/>
          </w:tcPr>
          <w:p w14:paraId="292C48D8" w14:textId="0BEB2A04" w:rsidR="00C31721" w:rsidRPr="00264544" w:rsidRDefault="00C901DE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>
              <w:rPr>
                <w:rFonts w:ascii="Muller Bold" w:hAnsi="Muller Bold" w:cs="Tahoma"/>
                <w:sz w:val="20"/>
                <w:lang w:val="es-PE"/>
              </w:rPr>
              <w:t>9</w:t>
            </w:r>
          </w:p>
        </w:tc>
        <w:tc>
          <w:tcPr>
            <w:tcW w:w="1616" w:type="pct"/>
            <w:shd w:val="clear" w:color="auto" w:fill="auto"/>
          </w:tcPr>
          <w:p w14:paraId="22F341F7" w14:textId="3F6D0340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4B3632">
              <w:rPr>
                <w:rFonts w:ascii="Muller Bold" w:hAnsi="Muller Bold"/>
                <w:sz w:val="20"/>
                <w:lang w:val="es-PE"/>
              </w:rPr>
              <w:t>Ventas</w:t>
            </w:r>
          </w:p>
        </w:tc>
        <w:tc>
          <w:tcPr>
            <w:tcW w:w="2928" w:type="pct"/>
            <w:shd w:val="clear" w:color="auto" w:fill="auto"/>
          </w:tcPr>
          <w:p w14:paraId="69365CBF" w14:textId="7894A3EB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 </w:t>
            </w:r>
            <w:r w:rsidR="00C901DE">
              <w:t>Registro general de ventas.</w:t>
            </w:r>
          </w:p>
        </w:tc>
      </w:tr>
      <w:tr w:rsidR="00C31721" w:rsidRPr="003332B3" w14:paraId="190EA168" w14:textId="77777777" w:rsidTr="00C31721">
        <w:tc>
          <w:tcPr>
            <w:tcW w:w="456" w:type="pct"/>
            <w:shd w:val="clear" w:color="auto" w:fill="auto"/>
          </w:tcPr>
          <w:p w14:paraId="058DF307" w14:textId="3AE43040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1</w:t>
            </w:r>
            <w:r w:rsidR="00C901DE">
              <w:rPr>
                <w:rFonts w:ascii="Muller Bold" w:hAnsi="Muller Bold" w:cs="Tahoma"/>
                <w:sz w:val="20"/>
                <w:lang w:val="es-PE"/>
              </w:rPr>
              <w:t>0</w:t>
            </w:r>
          </w:p>
        </w:tc>
        <w:tc>
          <w:tcPr>
            <w:tcW w:w="1616" w:type="pct"/>
            <w:shd w:val="clear" w:color="auto" w:fill="auto"/>
          </w:tcPr>
          <w:p w14:paraId="31B0FFC0" w14:textId="36647A99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4B3632">
              <w:rPr>
                <w:rFonts w:ascii="Muller Bold" w:hAnsi="Muller Bold"/>
                <w:sz w:val="20"/>
                <w:lang w:val="es-PE"/>
              </w:rPr>
              <w:t>Proveedores</w:t>
            </w:r>
          </w:p>
        </w:tc>
        <w:tc>
          <w:tcPr>
            <w:tcW w:w="2928" w:type="pct"/>
            <w:shd w:val="clear" w:color="auto" w:fill="auto"/>
          </w:tcPr>
          <w:p w14:paraId="6E504908" w14:textId="5E0FC953" w:rsidR="00C31721" w:rsidRPr="00264544" w:rsidRDefault="00C31721" w:rsidP="00C46EFD">
            <w:pPr>
              <w:rPr>
                <w:rFonts w:ascii="Muller Bold" w:hAnsi="Muller Bold"/>
                <w:sz w:val="20"/>
                <w:lang w:val="es-PE"/>
              </w:rPr>
            </w:pPr>
            <w:r w:rsidRPr="00264544">
              <w:rPr>
                <w:rFonts w:ascii="Muller Bold" w:hAnsi="Muller Bold"/>
                <w:sz w:val="20"/>
                <w:lang w:val="es-PE"/>
              </w:rPr>
              <w:t xml:space="preserve"> </w:t>
            </w:r>
            <w:r w:rsidR="00C901DE">
              <w:t>Información de proveedores.</w:t>
            </w:r>
          </w:p>
        </w:tc>
      </w:tr>
    </w:tbl>
    <w:p w14:paraId="6152E307" w14:textId="77777777" w:rsidR="00C31721" w:rsidRPr="00C31721" w:rsidRDefault="00C31721" w:rsidP="00C31721"/>
    <w:p w14:paraId="43DC71FD" w14:textId="77777777" w:rsidR="00C31721" w:rsidRDefault="00264544" w:rsidP="005E1F4A">
      <w:pPr>
        <w:pStyle w:val="Ttulo2"/>
        <w:tabs>
          <w:tab w:val="clear" w:pos="1427"/>
        </w:tabs>
        <w:ind w:left="709"/>
        <w:rPr>
          <w:rFonts w:ascii="Muller Bold" w:hAnsi="Muller Bold"/>
          <w:b w:val="0"/>
          <w:sz w:val="20"/>
        </w:rPr>
      </w:pPr>
      <w:bookmarkStart w:id="21" w:name="_Toc199310233"/>
      <w:bookmarkStart w:id="22" w:name="_Toc78799239"/>
      <w:r w:rsidRPr="005E1F4A">
        <w:rPr>
          <w:rFonts w:ascii="Muller Bold" w:hAnsi="Muller Bold"/>
          <w:b w:val="0"/>
          <w:sz w:val="20"/>
        </w:rPr>
        <w:t>Descripción de las Tablas</w:t>
      </w:r>
      <w:bookmarkEnd w:id="21"/>
      <w:bookmarkEnd w:id="22"/>
    </w:p>
    <w:p w14:paraId="192614DB" w14:textId="77777777" w:rsidR="005E1F4A" w:rsidRDefault="005E1F4A" w:rsidP="00143242"/>
    <w:p w14:paraId="64FAE43B" w14:textId="7C5524FF" w:rsidR="00143242" w:rsidRPr="00143242" w:rsidRDefault="00143242" w:rsidP="00143242">
      <w:pPr>
        <w:pStyle w:val="Ttulo3"/>
        <w:spacing w:before="0" w:after="0" w:line="240" w:lineRule="auto"/>
        <w:rPr>
          <w:rFonts w:ascii="Muller Bold" w:hAnsi="Muller Bold"/>
          <w:sz w:val="20"/>
        </w:rPr>
      </w:pPr>
      <w:bookmarkStart w:id="23" w:name="_Toc78799242"/>
      <w:r w:rsidRPr="00590C32">
        <w:t xml:space="preserve"> tabla</w:t>
      </w:r>
      <w:r w:rsidR="00911B4F">
        <w:t xml:space="preserve"> DE </w:t>
      </w:r>
      <w:r w:rsidR="004B3632">
        <w:t>Categorias</w:t>
      </w:r>
      <w:r w:rsidRPr="00590C32">
        <w:t>&gt;</w:t>
      </w:r>
      <w:bookmarkEnd w:id="23"/>
    </w:p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768"/>
        <w:gridCol w:w="2562"/>
        <w:gridCol w:w="1456"/>
        <w:gridCol w:w="1473"/>
        <w:gridCol w:w="1018"/>
      </w:tblGrid>
      <w:tr w:rsidR="004B3632" w:rsidRPr="005E1F4A" w14:paraId="6B46A53A" w14:textId="77777777" w:rsidTr="00A027CC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0812A100" w14:textId="77777777" w:rsidR="00143242" w:rsidRPr="00143242" w:rsidRDefault="00143242" w:rsidP="00143242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DB73040" w14:textId="77777777" w:rsidR="00143242" w:rsidRPr="00143242" w:rsidRDefault="00143242" w:rsidP="00143242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7C2EA62" w14:textId="77777777" w:rsidR="00143242" w:rsidRPr="00143242" w:rsidRDefault="00143242" w:rsidP="00143242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BA670FD" w14:textId="77777777" w:rsidR="00143242" w:rsidRPr="00143242" w:rsidRDefault="00143242" w:rsidP="00143242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B498D61" w14:textId="77777777" w:rsidR="00143242" w:rsidRPr="00143242" w:rsidRDefault="00143242" w:rsidP="00143242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FC17231" w14:textId="77777777" w:rsidR="00143242" w:rsidRPr="00143242" w:rsidRDefault="00143242" w:rsidP="00143242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4B3632" w:rsidRPr="005E1F4A" w14:paraId="52140714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03DA3C6" w14:textId="77777777" w:rsidR="00143242" w:rsidRPr="00143242" w:rsidRDefault="00143242" w:rsidP="00143242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7C0A697" w14:textId="73E4ADC9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911B4F">
              <w:t>id_</w:t>
            </w:r>
            <w:r w:rsidR="004B3632">
              <w:t>Nombre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4C3C985" w14:textId="4060DB5C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054AA7">
              <w:t xml:space="preserve"> </w:t>
            </w:r>
            <w:r w:rsidR="00054AA7">
              <w:t>Nombre de la categoría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616C4EB" w14:textId="074C5E01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4D7356">
              <w:t xml:space="preserve"> </w:t>
            </w:r>
            <w:r w:rsidR="004D7356"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28D176E" w14:textId="703578EB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4D7356">
              <w:t>60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9C8A94E" w14:textId="0DE0590B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4D7356">
              <w:t>--</w:t>
            </w:r>
          </w:p>
        </w:tc>
      </w:tr>
      <w:tr w:rsidR="004B3632" w:rsidRPr="005E1F4A" w14:paraId="53C9813B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56059C3" w14:textId="77777777" w:rsidR="00143242" w:rsidRPr="00143242" w:rsidRDefault="00143242" w:rsidP="00143242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EA3D4A1" w14:textId="38A92F46" w:rsidR="00911B4F" w:rsidRPr="00911B4F" w:rsidRDefault="00143242" w:rsidP="00911B4F">
            <w:pPr>
              <w:spacing w:line="240" w:lineRule="auto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  <w:r w:rsidRPr="005E1F4A">
              <w:rPr>
                <w:lang w:val="es-PE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1B4F" w:rsidRPr="00911B4F" w14:paraId="43DAC1E7" w14:textId="77777777" w:rsidTr="00911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10572" w14:textId="77777777" w:rsidR="00911B4F" w:rsidRPr="00911B4F" w:rsidRDefault="00911B4F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3C608354" w14:textId="59C7A954" w:rsidR="00143242" w:rsidRPr="005E1F4A" w:rsidRDefault="00911B4F" w:rsidP="00143242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D9B0029" w14:textId="2FD246A5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E620C26" w14:textId="592A34AE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278CCD2" w14:textId="7DE4CF72" w:rsidR="00143242" w:rsidRDefault="00143242" w:rsidP="00143242">
            <w:pPr>
              <w:spacing w:line="240" w:lineRule="auto"/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  <w:p w14:paraId="711D98AC" w14:textId="1FB6E811" w:rsidR="00911B4F" w:rsidRPr="005E1F4A" w:rsidRDefault="00911B4F" w:rsidP="00143242">
            <w:pPr>
              <w:spacing w:line="240" w:lineRule="auto"/>
              <w:rPr>
                <w:lang w:val="es-PE"/>
              </w:rPr>
            </w:pPr>
            <w:r>
              <w:rPr>
                <w:lang w:val="es-PE"/>
              </w:rPr>
              <w:t>10,</w:t>
            </w:r>
          </w:p>
          <w:p w14:paraId="5F5664E9" w14:textId="77777777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06A2992" w14:textId="77777777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</w:p>
        </w:tc>
      </w:tr>
      <w:tr w:rsidR="004B3632" w:rsidRPr="005E1F4A" w14:paraId="0291C485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746FA14D" w14:textId="77777777" w:rsidR="00143242" w:rsidRPr="00143242" w:rsidRDefault="00143242" w:rsidP="00143242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98C0440" w14:textId="3C1948DF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B8C0011" w14:textId="3FAB36EC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4EB468C" w14:textId="2694F3B0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0FE2F72" w14:textId="56217809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26EDFEF" w14:textId="77777777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</w:tr>
      <w:tr w:rsidR="004B3632" w:rsidRPr="005E1F4A" w14:paraId="740A2E40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2D2CDCFD" w14:textId="77777777" w:rsidR="00143242" w:rsidRPr="00143242" w:rsidRDefault="00143242" w:rsidP="00143242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269202" w14:textId="449CEA0C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1B4F" w:rsidRPr="00911B4F" w14:paraId="71AD9FE3" w14:textId="77777777" w:rsidTr="00911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BF1F2" w14:textId="48D9C5BB" w:rsidR="00911B4F" w:rsidRPr="00911B4F" w:rsidRDefault="00911B4F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2CDBB28A" w14:textId="77777777" w:rsidR="00911B4F" w:rsidRPr="00911B4F" w:rsidRDefault="00911B4F" w:rsidP="00911B4F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911B4F" w:rsidRPr="00911B4F" w14:paraId="26D4CBD7" w14:textId="77777777" w:rsidTr="00911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D2157" w14:textId="77777777" w:rsidR="00911B4F" w:rsidRPr="00911B4F" w:rsidRDefault="00911B4F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911B4F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INT</w:t>
                  </w:r>
                </w:p>
              </w:tc>
            </w:tr>
          </w:tbl>
          <w:p w14:paraId="3BBC14C5" w14:textId="77777777" w:rsidR="00143242" w:rsidRPr="00911B4F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9758C54" w14:textId="23A46CA4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D954648" w14:textId="6A069331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1B4F" w:rsidRPr="00911B4F" w14:paraId="196B68B4" w14:textId="77777777" w:rsidTr="00911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256DF" w14:textId="3D22FBAF" w:rsidR="00911B4F" w:rsidRPr="00911B4F" w:rsidRDefault="00911B4F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0"/>
                      <w:szCs w:val="24"/>
                      <w:lang w:val="es-PE" w:eastAsia="es-PE"/>
                    </w:rPr>
                  </w:pPr>
                </w:p>
              </w:tc>
            </w:tr>
          </w:tbl>
          <w:p w14:paraId="489C8400" w14:textId="77777777" w:rsidR="00911B4F" w:rsidRPr="00911B4F" w:rsidRDefault="00911B4F" w:rsidP="00911B4F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7"/>
            </w:tblGrid>
            <w:tr w:rsidR="00911B4F" w:rsidRPr="00911B4F" w14:paraId="6625C317" w14:textId="77777777" w:rsidTr="00911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80E033" w14:textId="77777777" w:rsidR="00911B4F" w:rsidRPr="00911B4F" w:rsidRDefault="00911B4F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911B4F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FK</w:t>
                  </w:r>
                </w:p>
              </w:tc>
            </w:tr>
          </w:tbl>
          <w:p w14:paraId="12B63B35" w14:textId="77777777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</w:tr>
      <w:tr w:rsidR="004B3632" w:rsidRPr="005E1F4A" w14:paraId="17079F87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459D50D3" w14:textId="77777777" w:rsidR="00143242" w:rsidRPr="00143242" w:rsidRDefault="00143242" w:rsidP="00143242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F3286FE" w14:textId="77777777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0719E09" w14:textId="77777777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1C877FD" w14:textId="77777777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2B01202" w14:textId="77777777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7AF9C30" w14:textId="77777777" w:rsidR="00143242" w:rsidRPr="005E1F4A" w:rsidRDefault="00143242" w:rsidP="00143242">
            <w:pPr>
              <w:spacing w:line="240" w:lineRule="auto"/>
              <w:rPr>
                <w:lang w:val="es-PE"/>
              </w:rPr>
            </w:pPr>
          </w:p>
        </w:tc>
      </w:tr>
    </w:tbl>
    <w:p w14:paraId="1A7FB977" w14:textId="77777777" w:rsidR="00143242" w:rsidRDefault="00143242" w:rsidP="00143242"/>
    <w:p w14:paraId="30FABF48" w14:textId="30813D6B" w:rsidR="00143242" w:rsidRPr="00143242" w:rsidRDefault="00143242" w:rsidP="00143242">
      <w:pPr>
        <w:pStyle w:val="Ttulo3"/>
        <w:rPr>
          <w:rFonts w:ascii="Muller Bold" w:hAnsi="Muller Bold"/>
          <w:sz w:val="20"/>
        </w:rPr>
      </w:pPr>
      <w:bookmarkStart w:id="24" w:name="_Toc78799243"/>
      <w:r w:rsidRPr="00590C32">
        <w:t xml:space="preserve"> tabla</w:t>
      </w:r>
      <w:r w:rsidR="00911B4F">
        <w:t xml:space="preserve"> DE </w:t>
      </w:r>
      <w:r w:rsidR="004B3632">
        <w:t>usuarios</w:t>
      </w:r>
      <w:r w:rsidRPr="00590C32">
        <w:t>&gt;</w:t>
      </w:r>
      <w:bookmarkEnd w:id="24"/>
    </w:p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2170"/>
        <w:gridCol w:w="2150"/>
        <w:gridCol w:w="1434"/>
        <w:gridCol w:w="1492"/>
        <w:gridCol w:w="1031"/>
      </w:tblGrid>
      <w:tr w:rsidR="00054AA7" w:rsidRPr="005E1F4A" w14:paraId="3ED5C7A4" w14:textId="77777777" w:rsidTr="00A027CC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1E88F7B6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793D0B2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CB9EC65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3AEAD38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F37FE9C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22F622B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054AA7" w:rsidRPr="005E1F4A" w14:paraId="71EC92C3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A58A503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5BF340A" w14:textId="2E13EC86" w:rsidR="00143242" w:rsidRPr="005E1F4A" w:rsidRDefault="004B3632" w:rsidP="00A027CC">
            <w:pPr>
              <w:rPr>
                <w:lang w:val="es-PE"/>
              </w:rPr>
            </w:pPr>
            <w:r>
              <w:rPr>
                <w:lang w:val="es-PE"/>
              </w:rPr>
              <w:t>Id_NombreUsuario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33C3634" w14:textId="0E97EFB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054AA7">
              <w:t>Nombre de usuario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7F8492D" w14:textId="1D31D653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054AA7"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B1C067B" w14:textId="4651EF3E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054AA7"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D31934B" w14:textId="5915DC33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0D4BAC">
              <w:rPr>
                <w:lang w:val="es-PE"/>
              </w:rPr>
              <w:t>PK</w:t>
            </w:r>
          </w:p>
        </w:tc>
      </w:tr>
      <w:tr w:rsidR="00054AA7" w:rsidRPr="005E1F4A" w14:paraId="281ACDB1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BC7400C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5F0D3EA" w14:textId="70A973E3" w:rsidR="00143242" w:rsidRPr="005E1F4A" w:rsidRDefault="004B3632" w:rsidP="00A027CC">
            <w:pPr>
              <w:rPr>
                <w:lang w:val="es-PE"/>
              </w:rPr>
            </w:pPr>
            <w:r>
              <w:rPr>
                <w:lang w:val="es-PE"/>
              </w:rPr>
              <w:t>Id_NombreCompleto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2FEA3C1" w14:textId="6C1226D3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054AA7">
              <w:t>Nombre completo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DDD0498" w14:textId="60AF285A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054AA7"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306211F" w14:textId="3E72CC4A" w:rsidR="00143242" w:rsidRPr="005E1F4A" w:rsidRDefault="00054AA7" w:rsidP="00A027CC">
            <w:pPr>
              <w:rPr>
                <w:lang w:val="es-PE"/>
              </w:rPr>
            </w:pPr>
            <w:r>
              <w:rPr>
                <w:lang w:val="es-PE"/>
              </w:rPr>
              <w:t>100</w:t>
            </w:r>
          </w:p>
          <w:p w14:paraId="7D317D4C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EA0C10C" w14:textId="16A4B823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  <w:r w:rsidR="00054AA7">
              <w:rPr>
                <w:lang w:val="es-PE"/>
              </w:rPr>
              <w:t>--</w:t>
            </w:r>
          </w:p>
        </w:tc>
      </w:tr>
      <w:tr w:rsidR="00054AA7" w:rsidRPr="005E1F4A" w14:paraId="32863EFB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2751BB2C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5863F7C" w14:textId="4E7CC5F6" w:rsidR="00143242" w:rsidRPr="005E1F4A" w:rsidRDefault="004B3632" w:rsidP="00A027CC">
            <w:pPr>
              <w:rPr>
                <w:lang w:val="es-PE"/>
              </w:rPr>
            </w:pPr>
            <w:r>
              <w:t>I</w:t>
            </w:r>
            <w:r w:rsidR="000D4BAC">
              <w:t>d</w:t>
            </w:r>
            <w:r>
              <w:t>_Contraseña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A3E29E1" w14:textId="058AB16D" w:rsidR="00143242" w:rsidRPr="005E1F4A" w:rsidRDefault="00054AA7" w:rsidP="00A027CC">
            <w:pPr>
              <w:rPr>
                <w:lang w:val="es-PE"/>
              </w:rPr>
            </w:pPr>
            <w:r>
              <w:t xml:space="preserve"> </w:t>
            </w:r>
            <w:r>
              <w:t>Contraseña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DD94833" w14:textId="59CE5E18" w:rsidR="00143242" w:rsidRPr="005E1F4A" w:rsidRDefault="00054AA7" w:rsidP="00A027CC">
            <w:pPr>
              <w:rPr>
                <w:lang w:val="es-PE"/>
              </w:rPr>
            </w:pPr>
            <w: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3B38D7D" w14:textId="637EF091" w:rsidR="00143242" w:rsidRPr="005E1F4A" w:rsidRDefault="000D4BAC" w:rsidP="00A027CC">
            <w:pPr>
              <w:rPr>
                <w:lang w:val="es-PE"/>
              </w:rPr>
            </w:pPr>
            <w:r>
              <w:t>1</w:t>
            </w:r>
            <w:r w:rsidR="00054AA7">
              <w:t>00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A47E0C1" w14:textId="294FB413" w:rsidR="00143242" w:rsidRPr="005E1F4A" w:rsidRDefault="00054AA7" w:rsidP="00A027CC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  <w:tr w:rsidR="00054AA7" w:rsidRPr="005E1F4A" w14:paraId="756E7B64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632AE831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01A84CF" w14:textId="1055A348" w:rsidR="00143242" w:rsidRPr="005E1F4A" w:rsidRDefault="004B3632" w:rsidP="00A027CC">
            <w:pPr>
              <w:rPr>
                <w:lang w:val="es-PE"/>
              </w:rPr>
            </w:pPr>
            <w:r>
              <w:t>I</w:t>
            </w:r>
            <w:r w:rsidR="000D4BAC">
              <w:t>d</w:t>
            </w:r>
            <w:r>
              <w:t>_Rol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465A6FC" w14:textId="61AF4042" w:rsidR="00143242" w:rsidRPr="005E1F4A" w:rsidRDefault="00054AA7" w:rsidP="00A027CC">
            <w:pPr>
              <w:rPr>
                <w:lang w:val="es-PE"/>
              </w:rPr>
            </w:pPr>
            <w:r>
              <w:t xml:space="preserve"> </w:t>
            </w:r>
            <w:r>
              <w:t>Rol del usuario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AC3C45A" w14:textId="5983E980" w:rsidR="00143242" w:rsidRPr="005E1F4A" w:rsidRDefault="000D4BAC" w:rsidP="00A027CC">
            <w:pPr>
              <w:rPr>
                <w:lang w:val="es-PE"/>
              </w:rPr>
            </w:pPr>
            <w:r>
              <w:t>INT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3507862" w14:textId="59C258D7" w:rsidR="00143242" w:rsidRPr="005E1F4A" w:rsidRDefault="000D4BAC" w:rsidP="00A027CC">
            <w:pPr>
              <w:rPr>
                <w:lang w:val="es-PE"/>
              </w:rPr>
            </w:pPr>
            <w: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12722CB" w14:textId="170A9DEE" w:rsidR="00143242" w:rsidRPr="005E1F4A" w:rsidRDefault="00911B4F" w:rsidP="00A027CC">
            <w:pPr>
              <w:rPr>
                <w:lang w:val="es-PE"/>
              </w:rPr>
            </w:pPr>
            <w:r>
              <w:rPr>
                <w:lang w:val="es-PE"/>
              </w:rPr>
              <w:t>FK</w:t>
            </w:r>
          </w:p>
        </w:tc>
      </w:tr>
      <w:tr w:rsidR="00054AA7" w:rsidRPr="005E1F4A" w14:paraId="1A158FC3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2A80ADA1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591CE89" w14:textId="440EFBFB" w:rsidR="00143242" w:rsidRPr="005E1F4A" w:rsidRDefault="004B3632" w:rsidP="00A027CC">
            <w:pPr>
              <w:rPr>
                <w:lang w:val="es-PE"/>
              </w:rPr>
            </w:pPr>
            <w:r>
              <w:t>Id_Activo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5AD1776" w14:textId="5FEFC284" w:rsidR="00143242" w:rsidRPr="005E1F4A" w:rsidRDefault="00054AA7" w:rsidP="00A027CC">
            <w:pPr>
              <w:rPr>
                <w:lang w:val="es-PE"/>
              </w:rPr>
            </w:pPr>
            <w:r>
              <w:t xml:space="preserve"> </w:t>
            </w:r>
            <w:r>
              <w:t>Estado activo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C6A04D3" w14:textId="349CE9B4" w:rsidR="00143242" w:rsidRPr="005E1F4A" w:rsidRDefault="00054AA7" w:rsidP="00A027CC">
            <w:pPr>
              <w:rPr>
                <w:lang w:val="es-PE"/>
              </w:rPr>
            </w:pPr>
            <w:r>
              <w:t>TINYINT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"/>
            </w:tblGrid>
            <w:tr w:rsidR="000D4BAC" w:rsidRPr="000D4BAC" w14:paraId="2C7A5D30" w14:textId="77777777" w:rsidTr="000D4BA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8F34B" w14:textId="204FBCBA" w:rsidR="000D4BAC" w:rsidRPr="000D4BAC" w:rsidRDefault="00054AA7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0"/>
                      <w:szCs w:val="24"/>
                      <w:lang w:val="es-PE" w:eastAsia="es-PE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  <w:lang w:val="es-PE" w:eastAsia="es-PE"/>
                    </w:rPr>
                    <w:t>1</w:t>
                  </w:r>
                </w:p>
              </w:tc>
            </w:tr>
          </w:tbl>
          <w:p w14:paraId="6D55C537" w14:textId="77777777" w:rsidR="000D4BAC" w:rsidRPr="000D4BAC" w:rsidRDefault="000D4BAC" w:rsidP="000D4BAC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0"/>
            </w:tblGrid>
            <w:tr w:rsidR="000D4BAC" w:rsidRPr="000D4BAC" w14:paraId="3AA07FAC" w14:textId="77777777" w:rsidTr="000D4BA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BB376" w14:textId="77777777" w:rsidR="000D4BAC" w:rsidRPr="000D4BAC" w:rsidRDefault="000D4BAC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0D4BAC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10,2</w:t>
                  </w:r>
                </w:p>
              </w:tc>
            </w:tr>
          </w:tbl>
          <w:p w14:paraId="4A47EF43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4B2CAA9" w14:textId="71BBF7F1" w:rsidR="00143242" w:rsidRPr="005E1F4A" w:rsidRDefault="00054AA7" w:rsidP="00A027CC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  <w:tr w:rsidR="00054AA7" w:rsidRPr="005E1F4A" w14:paraId="6848452F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0EE1C926" w14:textId="37931216" w:rsidR="00AD48FB" w:rsidRPr="00143242" w:rsidRDefault="00AD48FB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6EE69C2" w14:textId="25407AF8" w:rsidR="00AD48FB" w:rsidRDefault="00AD48FB" w:rsidP="00A027CC">
            <w:r>
              <w:t xml:space="preserve">Id_FechaCreacion 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35BFEBD" w14:textId="4B8C0D82" w:rsidR="00AD48FB" w:rsidRDefault="00054AA7" w:rsidP="00A027CC">
            <w:r>
              <w:t xml:space="preserve"> </w:t>
            </w:r>
            <w:r>
              <w:t>Fecha de creación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B48422B" w14:textId="211CE5FF" w:rsidR="00AD48FB" w:rsidRDefault="00054AA7" w:rsidP="00A027CC">
            <w:pPr>
              <w:rPr>
                <w:lang w:val="es-PE"/>
              </w:rPr>
            </w:pPr>
            <w:r>
              <w:t>DATETIME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E1F5D97" w14:textId="0B1CCDF1" w:rsidR="00AD48FB" w:rsidRDefault="00054AA7" w:rsidP="00A31CB4">
            <w:pPr>
              <w:spacing w:line="240" w:lineRule="auto"/>
              <w:jc w:val="left"/>
              <w:rPr>
                <w:rFonts w:ascii="Times New Roman" w:hAnsi="Times New Roman"/>
                <w:sz w:val="20"/>
                <w:szCs w:val="24"/>
                <w:lang w:val="es-PE" w:eastAsia="es-PE"/>
              </w:rPr>
            </w:pPr>
            <w:r>
              <w:rPr>
                <w:rFonts w:ascii="Times New Roman" w:hAnsi="Times New Roman"/>
                <w:sz w:val="20"/>
                <w:szCs w:val="24"/>
                <w:lang w:val="es-PE" w:eastAsia="es-PE"/>
              </w:rPr>
              <w:t xml:space="preserve"> --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45627F9" w14:textId="5323DDD9" w:rsidR="00AD48FB" w:rsidRPr="005E1F4A" w:rsidRDefault="00054AA7" w:rsidP="00A027CC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</w:tbl>
    <w:p w14:paraId="4838E190" w14:textId="77777777" w:rsidR="00143242" w:rsidRDefault="00143242" w:rsidP="00143242"/>
    <w:p w14:paraId="49323438" w14:textId="5B1A04A2" w:rsidR="00143242" w:rsidRPr="00C31721" w:rsidRDefault="00143242" w:rsidP="00143242">
      <w:pPr>
        <w:pStyle w:val="Ttulo3"/>
        <w:rPr>
          <w:rFonts w:ascii="Muller Bold" w:hAnsi="Muller Bold"/>
          <w:sz w:val="20"/>
        </w:rPr>
      </w:pPr>
      <w:bookmarkStart w:id="25" w:name="_Toc78799244"/>
      <w:r w:rsidRPr="00590C32">
        <w:t xml:space="preserve"> tabla</w:t>
      </w:r>
      <w:r w:rsidR="00911B4F">
        <w:t xml:space="preserve"> DE </w:t>
      </w:r>
      <w:r w:rsidR="00AD48FB">
        <w:t>Historial Accesos</w:t>
      </w:r>
      <w:r w:rsidRPr="00590C32">
        <w:t>&gt;</w:t>
      </w:r>
      <w:bookmarkEnd w:id="25"/>
    </w:p>
    <w:p w14:paraId="260A1931" w14:textId="77777777" w:rsidR="00143242" w:rsidRDefault="00143242" w:rsidP="00143242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2046"/>
        <w:gridCol w:w="2132"/>
        <w:gridCol w:w="1465"/>
        <w:gridCol w:w="1557"/>
        <w:gridCol w:w="1077"/>
      </w:tblGrid>
      <w:tr w:rsidR="004D7356" w:rsidRPr="005E1F4A" w14:paraId="0F1C24BB" w14:textId="77777777" w:rsidTr="00A027CC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6C754643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A1573E5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40C0643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C590BA8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F212BA3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693CC95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4D7356" w:rsidRPr="005E1F4A" w14:paraId="2936C39F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5B9E10A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6FB24F0" w14:textId="6E76B692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AD48FB">
              <w:t>Id_Usuarios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BC4B8AB" w14:textId="7113098A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4D7356">
              <w:t xml:space="preserve"> </w:t>
            </w:r>
            <w:r w:rsidR="004D7356">
              <w:t>ID del usuario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4ED5BC6" w14:textId="263F3EAE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911B4F">
              <w:rPr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0E6AB3F" w14:textId="3DEBD34E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911B4F">
              <w:rPr>
                <w:lang w:val="es-PE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C447484" w14:textId="28EFB5B4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A55C64">
              <w:rPr>
                <w:lang w:val="es-PE"/>
              </w:rPr>
              <w:t>PK</w:t>
            </w:r>
          </w:p>
        </w:tc>
      </w:tr>
      <w:tr w:rsidR="004D7356" w:rsidRPr="005E1F4A" w14:paraId="266D68F5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4FB722B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38693C8" w14:textId="49C559DD" w:rsidR="00911B4F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AD48FB">
              <w:rPr>
                <w:lang w:val="es-PE"/>
              </w:rPr>
              <w:t>Id_FechaAcceso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911B4F" w:rsidRPr="00911B4F" w14:paraId="3C36866B" w14:textId="77777777" w:rsidTr="00911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01946" w14:textId="77777777" w:rsidR="00911B4F" w:rsidRPr="00911B4F" w:rsidRDefault="00911B4F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proofErr w:type="spellStart"/>
                  <w:r w:rsidRPr="00911B4F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nombre_rol</w:t>
                  </w:r>
                  <w:proofErr w:type="spellEnd"/>
                </w:p>
              </w:tc>
            </w:tr>
          </w:tbl>
          <w:p w14:paraId="12CF979B" w14:textId="77777777" w:rsidR="00911B4F" w:rsidRPr="00911B4F" w:rsidRDefault="00911B4F" w:rsidP="00911B4F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1B4F" w:rsidRPr="00911B4F" w14:paraId="7FBB97B6" w14:textId="77777777" w:rsidTr="00911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F7DBE4" w14:textId="77777777" w:rsidR="00911B4F" w:rsidRPr="00911B4F" w:rsidRDefault="00911B4F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2D57B96F" w14:textId="2A3DE4FD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9719AB0" w14:textId="6383F30D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4D7356">
              <w:rPr>
                <w:lang w:val="es-PE"/>
              </w:rPr>
              <w:t xml:space="preserve"> </w:t>
            </w:r>
            <w:r w:rsidR="004D7356">
              <w:t xml:space="preserve"> </w:t>
            </w:r>
            <w:r w:rsidR="004D7356">
              <w:t>Fecha de acceso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64810BA" w14:textId="1375AF7A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4D7356">
              <w:t>DATETIME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5B691A8" w14:textId="5B9D8D8E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4D7356">
              <w:rPr>
                <w:lang w:val="es-PE"/>
              </w:rPr>
              <w:t>---</w:t>
            </w:r>
          </w:p>
          <w:p w14:paraId="47FE8497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A31754B" w14:textId="7A44389F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  <w:r w:rsidR="004D7356">
              <w:rPr>
                <w:lang w:val="es-PE"/>
              </w:rPr>
              <w:t>--</w:t>
            </w:r>
          </w:p>
        </w:tc>
      </w:tr>
      <w:tr w:rsidR="004D7356" w:rsidRPr="005E1F4A" w14:paraId="52E8444E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4E604702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E9106EB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CC3547D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C8D278F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E33855E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990610F" w14:textId="77777777" w:rsidR="00143242" w:rsidRPr="005E1F4A" w:rsidRDefault="00143242" w:rsidP="00A027CC">
            <w:pPr>
              <w:rPr>
                <w:lang w:val="es-PE"/>
              </w:rPr>
            </w:pPr>
          </w:p>
        </w:tc>
      </w:tr>
      <w:tr w:rsidR="004D7356" w:rsidRPr="005E1F4A" w14:paraId="683743B1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33914598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727A937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7938A61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2309E8D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E3F760B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3A05058" w14:textId="77777777" w:rsidR="00143242" w:rsidRPr="005E1F4A" w:rsidRDefault="00143242" w:rsidP="00A027CC">
            <w:pPr>
              <w:rPr>
                <w:lang w:val="es-PE"/>
              </w:rPr>
            </w:pPr>
          </w:p>
        </w:tc>
      </w:tr>
      <w:tr w:rsidR="004D7356" w:rsidRPr="005E1F4A" w14:paraId="44E2FECE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2B2CC3BB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F5D9C05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53769C5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9E19171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D958507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C1D2360" w14:textId="77777777" w:rsidR="00143242" w:rsidRPr="005E1F4A" w:rsidRDefault="00143242" w:rsidP="00A027CC">
            <w:pPr>
              <w:rPr>
                <w:lang w:val="es-PE"/>
              </w:rPr>
            </w:pPr>
          </w:p>
        </w:tc>
      </w:tr>
    </w:tbl>
    <w:p w14:paraId="5355F203" w14:textId="4069636C" w:rsidR="00143242" w:rsidRDefault="00143242" w:rsidP="00143242"/>
    <w:p w14:paraId="2617E9F9" w14:textId="7E77B0B9" w:rsidR="00A55C64" w:rsidRDefault="00A55C64" w:rsidP="00143242"/>
    <w:p w14:paraId="50C39D0C" w14:textId="7B6CA84D" w:rsidR="00A55C64" w:rsidRDefault="00A55C64" w:rsidP="00143242"/>
    <w:p w14:paraId="1281951A" w14:textId="1041B521" w:rsidR="00A55C64" w:rsidRDefault="00A55C64" w:rsidP="00143242"/>
    <w:p w14:paraId="612C4A2B" w14:textId="797D54CC" w:rsidR="00A55C64" w:rsidRPr="00C31721" w:rsidRDefault="00A55C64" w:rsidP="00A55C64">
      <w:pPr>
        <w:pStyle w:val="Ttulo3"/>
        <w:rPr>
          <w:rFonts w:ascii="Muller Bold" w:hAnsi="Muller Bold"/>
          <w:sz w:val="20"/>
        </w:rPr>
      </w:pPr>
      <w:r w:rsidRPr="00590C32">
        <w:t>tabla</w:t>
      </w:r>
      <w:r>
        <w:t xml:space="preserve"> DE </w:t>
      </w:r>
      <w:r w:rsidR="00AD48FB">
        <w:t>Historial contraseñas</w:t>
      </w:r>
      <w:r w:rsidRPr="00590C32">
        <w:t>&gt;</w:t>
      </w:r>
    </w:p>
    <w:p w14:paraId="7B26303B" w14:textId="77777777" w:rsidR="00A55C64" w:rsidRDefault="00A55C64" w:rsidP="00A55C64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2415"/>
        <w:gridCol w:w="2274"/>
        <w:gridCol w:w="1404"/>
        <w:gridCol w:w="1293"/>
        <w:gridCol w:w="891"/>
      </w:tblGrid>
      <w:tr w:rsidR="004D7356" w:rsidRPr="005E1F4A" w14:paraId="7347C165" w14:textId="77777777" w:rsidTr="00623F3E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031534C2" w14:textId="77777777" w:rsidR="00A55C64" w:rsidRPr="00143242" w:rsidRDefault="00A55C64" w:rsidP="00623F3E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lastRenderedPageBreak/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F95AA8D" w14:textId="77777777" w:rsidR="00A55C64" w:rsidRPr="00143242" w:rsidRDefault="00A55C64" w:rsidP="00623F3E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BBCC649" w14:textId="77777777" w:rsidR="00A55C64" w:rsidRPr="00143242" w:rsidRDefault="00A55C64" w:rsidP="00623F3E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40F8794" w14:textId="77777777" w:rsidR="00A55C64" w:rsidRPr="00143242" w:rsidRDefault="00A55C64" w:rsidP="00623F3E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2D12749" w14:textId="77777777" w:rsidR="00A55C64" w:rsidRPr="00143242" w:rsidRDefault="00A55C64" w:rsidP="00623F3E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CDCF249" w14:textId="77777777" w:rsidR="00A55C64" w:rsidRPr="00143242" w:rsidRDefault="00A55C64" w:rsidP="00623F3E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A55C64" w:rsidRPr="005E1F4A" w14:paraId="219CE8B6" w14:textId="77777777" w:rsidTr="00623F3E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2D328AB" w14:textId="77777777" w:rsidR="00A55C64" w:rsidRPr="00143242" w:rsidRDefault="00A55C64" w:rsidP="00623F3E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9CBEE08" w14:textId="477ECA48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AD48FB">
              <w:t>Id_Usuario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F776E71" w14:textId="186D4AD8" w:rsidR="00A55C64" w:rsidRPr="005E1F4A" w:rsidRDefault="004D7356" w:rsidP="00623F3E">
            <w:pPr>
              <w:rPr>
                <w:lang w:val="es-PE"/>
              </w:rPr>
            </w:pPr>
            <w:r>
              <w:t>ID del usuario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3D4AE1B" w14:textId="77777777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1281F77" w14:textId="77777777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B4C1A62" w14:textId="77777777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PK</w:t>
            </w:r>
          </w:p>
        </w:tc>
      </w:tr>
      <w:tr w:rsidR="00A55C64" w:rsidRPr="005E1F4A" w14:paraId="6B88F2D0" w14:textId="77777777" w:rsidTr="00623F3E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B98500E" w14:textId="77777777" w:rsidR="00A55C64" w:rsidRPr="00143242" w:rsidRDefault="00A55C64" w:rsidP="00623F3E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D43FCEE" w14:textId="20077216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AD48FB">
              <w:rPr>
                <w:lang w:val="es-PE"/>
              </w:rPr>
              <w:t>Id_ContraseñaAnterior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A55C64" w:rsidRPr="00911B4F" w14:paraId="0035BAB5" w14:textId="77777777" w:rsidTr="00623F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B1A1D" w14:textId="77777777" w:rsidR="00A55C64" w:rsidRPr="00911B4F" w:rsidRDefault="00A55C64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proofErr w:type="spellStart"/>
                  <w:r w:rsidRPr="00911B4F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nombre_rol</w:t>
                  </w:r>
                  <w:proofErr w:type="spellEnd"/>
                </w:p>
              </w:tc>
            </w:tr>
          </w:tbl>
          <w:p w14:paraId="28486216" w14:textId="77777777" w:rsidR="00A55C64" w:rsidRPr="00911B4F" w:rsidRDefault="00A55C64" w:rsidP="00623F3E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5C64" w:rsidRPr="00911B4F" w14:paraId="7FE0462C" w14:textId="77777777" w:rsidTr="00623F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E79F89" w14:textId="77777777" w:rsidR="00A55C64" w:rsidRPr="00911B4F" w:rsidRDefault="00A55C64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59F10C7B" w14:textId="77777777" w:rsidR="00A55C64" w:rsidRPr="005E1F4A" w:rsidRDefault="00A55C64" w:rsidP="00623F3E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FCF9599" w14:textId="4BD5038A" w:rsidR="00A55C64" w:rsidRPr="005E1F4A" w:rsidRDefault="004D7356" w:rsidP="00623F3E">
            <w:pPr>
              <w:rPr>
                <w:lang w:val="es-PE"/>
              </w:rPr>
            </w:pPr>
            <w:r>
              <w:t>Contraseña anterior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4"/>
            </w:tblGrid>
            <w:tr w:rsidR="00A55C64" w:rsidRPr="00A55C64" w14:paraId="4BA93428" w14:textId="77777777" w:rsidTr="00A55C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AAE1E8" w14:textId="77777777" w:rsidR="00A55C64" w:rsidRPr="00A55C64" w:rsidRDefault="00A55C64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A55C64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Documento de identidad</w:t>
                  </w:r>
                </w:p>
              </w:tc>
            </w:tr>
          </w:tbl>
          <w:p w14:paraId="3542C92F" w14:textId="77777777" w:rsidR="00A55C64" w:rsidRPr="00A55C64" w:rsidRDefault="00A55C64" w:rsidP="00A55C64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5C64" w:rsidRPr="00A55C64" w14:paraId="7B3651C4" w14:textId="77777777" w:rsidTr="00A55C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CE411" w14:textId="77777777" w:rsidR="00A55C64" w:rsidRPr="00A55C64" w:rsidRDefault="00A55C64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0F78A653" w14:textId="3B90DF34" w:rsidR="00A55C64" w:rsidRPr="005E1F4A" w:rsidRDefault="00A55C64" w:rsidP="00623F3E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2917740" w14:textId="77777777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1989576" w14:textId="740FE0DD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4D7356">
              <w:rPr>
                <w:lang w:val="es-PE"/>
              </w:rPr>
              <w:t>100</w:t>
            </w:r>
          </w:p>
          <w:p w14:paraId="15AAA716" w14:textId="77777777" w:rsidR="00A55C64" w:rsidRPr="005E1F4A" w:rsidRDefault="00A55C64" w:rsidP="00623F3E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ED8BAF4" w14:textId="4656A07B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  <w:r>
              <w:rPr>
                <w:lang w:val="es-PE"/>
              </w:rPr>
              <w:t>UK</w:t>
            </w:r>
          </w:p>
        </w:tc>
      </w:tr>
      <w:tr w:rsidR="00A55C64" w:rsidRPr="005E1F4A" w14:paraId="5EBAAF8F" w14:textId="77777777" w:rsidTr="00623F3E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7FD7FD09" w14:textId="77777777" w:rsidR="00A55C64" w:rsidRPr="00143242" w:rsidRDefault="00A55C64" w:rsidP="00623F3E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C133CA1" w14:textId="1ADA895E" w:rsidR="00A55C64" w:rsidRPr="005E1F4A" w:rsidRDefault="00AD48FB" w:rsidP="00623F3E">
            <w:pPr>
              <w:rPr>
                <w:lang w:val="es-PE"/>
              </w:rPr>
            </w:pPr>
            <w:r>
              <w:rPr>
                <w:lang w:val="es-PE"/>
              </w:rPr>
              <w:t>Id_FechaCambio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909B7CB" w14:textId="02835E3C" w:rsidR="00A55C64" w:rsidRPr="005E1F4A" w:rsidRDefault="004D7356" w:rsidP="00623F3E">
            <w:pPr>
              <w:rPr>
                <w:lang w:val="es-PE"/>
              </w:rPr>
            </w:pPr>
            <w:r>
              <w:t>Fecha de cambio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4DCAF46" w14:textId="0DA7F99E" w:rsidR="00A55C64" w:rsidRPr="005E1F4A" w:rsidRDefault="004D7356" w:rsidP="00623F3E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>
              <w:t>DATETIME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13D0A0A" w14:textId="13D30C6F" w:rsidR="00A55C64" w:rsidRPr="005E1F4A" w:rsidRDefault="004D7356" w:rsidP="00623F3E">
            <w:pPr>
              <w:rPr>
                <w:lang w:val="es-PE"/>
              </w:rPr>
            </w:pPr>
            <w:r>
              <w:rPr>
                <w:lang w:val="es-PE"/>
              </w:rPr>
              <w:t xml:space="preserve"> ---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B6F3FB" w14:textId="32F64C87" w:rsidR="00A55C64" w:rsidRPr="005E1F4A" w:rsidRDefault="004D7356" w:rsidP="00623F3E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  <w:tr w:rsidR="00A55C64" w:rsidRPr="005E1F4A" w14:paraId="7EA3F363" w14:textId="77777777" w:rsidTr="00623F3E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3AEDF6D0" w14:textId="77777777" w:rsidR="00A55C64" w:rsidRPr="00143242" w:rsidRDefault="00A55C64" w:rsidP="00623F3E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62258B0" w14:textId="2CAFEB25" w:rsidR="00A55C64" w:rsidRPr="005E1F4A" w:rsidRDefault="00AD48FB" w:rsidP="00623F3E">
            <w:pPr>
              <w:rPr>
                <w:lang w:val="es-PE"/>
              </w:rPr>
            </w:pPr>
            <w:r>
              <w:rPr>
                <w:lang w:val="es-PE"/>
              </w:rPr>
              <w:t>Id_Motivo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EB12A94" w14:textId="1C8D8FCD" w:rsidR="00A55C64" w:rsidRPr="005E1F4A" w:rsidRDefault="004D7356" w:rsidP="00623F3E">
            <w:pPr>
              <w:rPr>
                <w:lang w:val="es-PE"/>
              </w:rPr>
            </w:pPr>
            <w:r>
              <w:t>Motivo del cambio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DBB7D61" w14:textId="2A9C16FE" w:rsidR="00A55C64" w:rsidRPr="005E1F4A" w:rsidRDefault="00A55C64" w:rsidP="00623F3E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CC5D7C4" w14:textId="46FDA587" w:rsidR="00A55C64" w:rsidRPr="005E1F4A" w:rsidRDefault="004D7356" w:rsidP="00623F3E">
            <w:pPr>
              <w:rPr>
                <w:lang w:val="es-PE"/>
              </w:rPr>
            </w:pPr>
            <w:r>
              <w:rPr>
                <w:lang w:val="es-PE"/>
              </w:rPr>
              <w:t xml:space="preserve"> 60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CF358D6" w14:textId="29B3DC17" w:rsidR="00A55C64" w:rsidRPr="005E1F4A" w:rsidRDefault="004D7356" w:rsidP="00623F3E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  <w:tr w:rsidR="00A55C64" w:rsidRPr="005E1F4A" w14:paraId="250F74AE" w14:textId="77777777" w:rsidTr="00623F3E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72BD2183" w14:textId="77777777" w:rsidR="00A55C64" w:rsidRPr="00143242" w:rsidRDefault="00A55C64" w:rsidP="00623F3E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CBB84DE" w14:textId="1EB68534" w:rsidR="00A55C64" w:rsidRPr="005E1F4A" w:rsidRDefault="00A55C64" w:rsidP="00623F3E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0E5103E" w14:textId="2B8D6A15" w:rsidR="00A55C64" w:rsidRPr="005E1F4A" w:rsidRDefault="00A55C64" w:rsidP="00623F3E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EACDAF7" w14:textId="470E2226" w:rsidR="00A55C64" w:rsidRPr="005E1F4A" w:rsidRDefault="00A55C64" w:rsidP="00623F3E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858F14D" w14:textId="7F7CFC0F" w:rsidR="00A55C64" w:rsidRPr="005E1F4A" w:rsidRDefault="004D7356" w:rsidP="00623F3E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72DD9F6" w14:textId="77777777" w:rsidR="00A55C64" w:rsidRPr="005E1F4A" w:rsidRDefault="00A55C64" w:rsidP="00623F3E">
            <w:pPr>
              <w:rPr>
                <w:lang w:val="es-PE"/>
              </w:rPr>
            </w:pPr>
          </w:p>
        </w:tc>
      </w:tr>
    </w:tbl>
    <w:p w14:paraId="43CE6CAF" w14:textId="736DE444" w:rsidR="00A55C64" w:rsidRDefault="00A55C64" w:rsidP="00143242"/>
    <w:p w14:paraId="59DAEEBA" w14:textId="3F05304F" w:rsidR="00A55C64" w:rsidRDefault="00A55C64" w:rsidP="00143242"/>
    <w:p w14:paraId="451B1F44" w14:textId="3C8B4201" w:rsidR="00A55C64" w:rsidRDefault="00A55C64" w:rsidP="00143242"/>
    <w:p w14:paraId="72CD5AD8" w14:textId="7D3CA156" w:rsidR="00A55C64" w:rsidRPr="00C31721" w:rsidRDefault="00A55C64" w:rsidP="00A55C64">
      <w:pPr>
        <w:pStyle w:val="Ttulo3"/>
        <w:rPr>
          <w:rFonts w:ascii="Muller Bold" w:hAnsi="Muller Bold"/>
          <w:sz w:val="20"/>
        </w:rPr>
      </w:pPr>
      <w:r w:rsidRPr="00590C32">
        <w:t>tabla</w:t>
      </w:r>
      <w:r>
        <w:t xml:space="preserve"> DE </w:t>
      </w:r>
      <w:r w:rsidR="00AD48FB">
        <w:t>Productos</w:t>
      </w:r>
      <w:r w:rsidRPr="00590C32">
        <w:t>&gt;</w:t>
      </w:r>
    </w:p>
    <w:p w14:paraId="4B231817" w14:textId="77777777" w:rsidR="00A55C64" w:rsidRDefault="00A55C64" w:rsidP="00A55C64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859"/>
        <w:gridCol w:w="2498"/>
        <w:gridCol w:w="1406"/>
        <w:gridCol w:w="1487"/>
        <w:gridCol w:w="1027"/>
      </w:tblGrid>
      <w:tr w:rsidR="00A55C64" w:rsidRPr="005E1F4A" w14:paraId="352EFF36" w14:textId="77777777" w:rsidTr="00623F3E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1C5FFB81" w14:textId="77777777" w:rsidR="00A55C64" w:rsidRPr="00143242" w:rsidRDefault="00A55C64" w:rsidP="00623F3E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94052D7" w14:textId="77777777" w:rsidR="00A55C64" w:rsidRPr="00143242" w:rsidRDefault="00A55C64" w:rsidP="00623F3E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3B6C6D1" w14:textId="77777777" w:rsidR="00A55C64" w:rsidRPr="00143242" w:rsidRDefault="00A55C64" w:rsidP="00623F3E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5F6090F" w14:textId="77777777" w:rsidR="00A55C64" w:rsidRPr="00143242" w:rsidRDefault="00A55C64" w:rsidP="00623F3E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AC642B7" w14:textId="77777777" w:rsidR="00A55C64" w:rsidRPr="00143242" w:rsidRDefault="00A55C64" w:rsidP="00623F3E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2FA3E25" w14:textId="77777777" w:rsidR="00A55C64" w:rsidRPr="00143242" w:rsidRDefault="00A55C64" w:rsidP="00623F3E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A55C64" w:rsidRPr="005E1F4A" w14:paraId="5BAE5FEE" w14:textId="77777777" w:rsidTr="00623F3E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701986D" w14:textId="77777777" w:rsidR="00A55C64" w:rsidRPr="00143242" w:rsidRDefault="00A55C64" w:rsidP="00623F3E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3417752" w14:textId="34AB5826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AD48FB">
              <w:t>Id_Nombre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18B69F1" w14:textId="6DFDD7D9" w:rsidR="00A55C64" w:rsidRPr="005E1F4A" w:rsidRDefault="001E7BB6" w:rsidP="00623F3E">
            <w:pPr>
              <w:rPr>
                <w:lang w:val="es-PE"/>
              </w:rPr>
            </w:pPr>
            <w:r>
              <w:t>Nombre del producto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C6C24A2" w14:textId="0F1F9A56" w:rsidR="00A55C64" w:rsidRPr="005E1F4A" w:rsidRDefault="001E7BB6" w:rsidP="00623F3E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BC62BC5" w14:textId="7F270659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1E7BB6">
              <w:rPr>
                <w:lang w:val="es-PE"/>
              </w:rPr>
              <w:t>60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C8A2B5C" w14:textId="77777777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PK</w:t>
            </w:r>
          </w:p>
        </w:tc>
      </w:tr>
      <w:tr w:rsidR="00A55C64" w:rsidRPr="005E1F4A" w14:paraId="57F546ED" w14:textId="77777777" w:rsidTr="00623F3E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BA322E0" w14:textId="77777777" w:rsidR="00A55C64" w:rsidRPr="00143242" w:rsidRDefault="00A55C64" w:rsidP="00623F3E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C7DB70D" w14:textId="7F618212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AD48FB">
              <w:rPr>
                <w:lang w:val="es-PE"/>
              </w:rPr>
              <w:t>Id_Categoria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A55C64" w:rsidRPr="00911B4F" w14:paraId="0C3AD2BA" w14:textId="77777777" w:rsidTr="00623F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E45919" w14:textId="77777777" w:rsidR="00A55C64" w:rsidRPr="00911B4F" w:rsidRDefault="00A55C64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proofErr w:type="spellStart"/>
                  <w:r w:rsidRPr="00911B4F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nombre_rol</w:t>
                  </w:r>
                  <w:proofErr w:type="spellEnd"/>
                </w:p>
              </w:tc>
            </w:tr>
          </w:tbl>
          <w:p w14:paraId="47B2D75A" w14:textId="77777777" w:rsidR="00A55C64" w:rsidRPr="00911B4F" w:rsidRDefault="00A55C64" w:rsidP="00623F3E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5C64" w:rsidRPr="00911B4F" w14:paraId="1982879C" w14:textId="77777777" w:rsidTr="00623F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C70DC" w14:textId="77777777" w:rsidR="00A55C64" w:rsidRPr="00911B4F" w:rsidRDefault="00A55C64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3F991D6D" w14:textId="77777777" w:rsidR="00A55C64" w:rsidRPr="005E1F4A" w:rsidRDefault="00A55C64" w:rsidP="00623F3E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00AA973" w14:textId="5D421CB4" w:rsidR="00A55C64" w:rsidRPr="005E1F4A" w:rsidRDefault="001E7BB6" w:rsidP="00623F3E">
            <w:pPr>
              <w:rPr>
                <w:lang w:val="es-PE"/>
              </w:rPr>
            </w:pPr>
            <w:r>
              <w:t>Categoría del producto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8"/>
            </w:tblGrid>
            <w:tr w:rsidR="00A55C64" w:rsidRPr="00A55C64" w14:paraId="5CF752D4" w14:textId="77777777" w:rsidTr="00623F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138C39" w14:textId="77777777" w:rsidR="00A55C64" w:rsidRPr="00A55C64" w:rsidRDefault="00A55C64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A55C64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Documento de identidad</w:t>
                  </w:r>
                </w:p>
              </w:tc>
            </w:tr>
          </w:tbl>
          <w:p w14:paraId="17316CFB" w14:textId="77777777" w:rsidR="00A55C64" w:rsidRPr="00A55C64" w:rsidRDefault="00A55C64" w:rsidP="00623F3E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5C64" w:rsidRPr="00A55C64" w14:paraId="398F4FCF" w14:textId="77777777" w:rsidTr="00623F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E841E" w14:textId="77777777" w:rsidR="00A55C64" w:rsidRPr="00A55C64" w:rsidRDefault="00A55C64" w:rsidP="00A31CB4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49F59B08" w14:textId="77777777" w:rsidR="00A55C64" w:rsidRPr="005E1F4A" w:rsidRDefault="00A55C64" w:rsidP="00623F3E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E494BC8" w14:textId="6C2BAB4E" w:rsidR="00A55C64" w:rsidRPr="005E1F4A" w:rsidRDefault="001E7BB6" w:rsidP="00623F3E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CED3B9C" w14:textId="1FDDCCB2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1E7BB6">
              <w:rPr>
                <w:lang w:val="es-PE"/>
              </w:rPr>
              <w:t>11</w:t>
            </w:r>
          </w:p>
          <w:p w14:paraId="04147E35" w14:textId="77777777" w:rsidR="00A55C64" w:rsidRPr="005E1F4A" w:rsidRDefault="00A55C64" w:rsidP="00623F3E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13A6304" w14:textId="45F9CFEE" w:rsidR="00A55C64" w:rsidRPr="005E1F4A" w:rsidRDefault="00A55C64" w:rsidP="00623F3E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  <w:r w:rsidR="001E7BB6">
              <w:rPr>
                <w:lang w:val="es-PE"/>
              </w:rPr>
              <w:t>FK</w:t>
            </w:r>
          </w:p>
        </w:tc>
      </w:tr>
      <w:tr w:rsidR="00A55C64" w:rsidRPr="005E1F4A" w14:paraId="171BEE19" w14:textId="77777777" w:rsidTr="00623F3E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77AECDF5" w14:textId="77777777" w:rsidR="00A55C64" w:rsidRPr="00143242" w:rsidRDefault="00A55C64" w:rsidP="00623F3E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20245F" w14:textId="618BEB4B" w:rsidR="00A55C64" w:rsidRPr="005E1F4A" w:rsidRDefault="00AD48FB" w:rsidP="00623F3E">
            <w:pPr>
              <w:rPr>
                <w:lang w:val="es-PE"/>
              </w:rPr>
            </w:pPr>
            <w:r>
              <w:rPr>
                <w:lang w:val="es-PE"/>
              </w:rPr>
              <w:t xml:space="preserve"> Precio 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420076F" w14:textId="101426BD" w:rsidR="00A55C64" w:rsidRPr="005E1F4A" w:rsidRDefault="001E7BB6" w:rsidP="00623F3E">
            <w:pPr>
              <w:rPr>
                <w:lang w:val="es-PE"/>
              </w:rPr>
            </w:pPr>
            <w:r>
              <w:t>Precio del producto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BCA0CA1" w14:textId="5F066CA4" w:rsidR="00A55C64" w:rsidRPr="005E1F4A" w:rsidRDefault="001E7BB6" w:rsidP="00623F3E">
            <w:pPr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1537E7D" w14:textId="72E9E6CF" w:rsidR="00A55C64" w:rsidRPr="005E1F4A" w:rsidRDefault="00A55C64" w:rsidP="00623F3E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 w:rsidR="001E7BB6">
              <w:rPr>
                <w:lang w:val="es-PE"/>
              </w:rPr>
              <w:t>10,2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B2860F2" w14:textId="5B23A725" w:rsidR="00A55C64" w:rsidRPr="005E1F4A" w:rsidRDefault="001E7BB6" w:rsidP="00623F3E">
            <w:pPr>
              <w:rPr>
                <w:lang w:val="es-PE"/>
              </w:rPr>
            </w:pPr>
            <w:r>
              <w:rPr>
                <w:lang w:val="es-PE"/>
              </w:rPr>
              <w:t>--</w:t>
            </w:r>
          </w:p>
        </w:tc>
      </w:tr>
      <w:tr w:rsidR="00A55C64" w:rsidRPr="005E1F4A" w14:paraId="643E604F" w14:textId="77777777" w:rsidTr="00623F3E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2589E1D1" w14:textId="77777777" w:rsidR="00A55C64" w:rsidRPr="00143242" w:rsidRDefault="00A55C64" w:rsidP="00623F3E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5A8D343" w14:textId="411CA3F7" w:rsidR="00A55C64" w:rsidRPr="005E1F4A" w:rsidRDefault="00AD48FB" w:rsidP="00623F3E">
            <w:pPr>
              <w:rPr>
                <w:lang w:val="es-PE"/>
              </w:rPr>
            </w:pPr>
            <w:r>
              <w:rPr>
                <w:lang w:val="es-PE"/>
              </w:rPr>
              <w:t xml:space="preserve"> Stock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8BD7DFE" w14:textId="61D72307" w:rsidR="00A55C64" w:rsidRPr="005E1F4A" w:rsidRDefault="001E7BB6" w:rsidP="00623F3E">
            <w:pPr>
              <w:rPr>
                <w:lang w:val="es-PE"/>
              </w:rPr>
            </w:pPr>
            <w:r>
              <w:t>Cantidad en stock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974C26" w14:textId="5781D3EC" w:rsidR="00A55C64" w:rsidRPr="005E1F4A" w:rsidRDefault="00A55C64" w:rsidP="00623F3E">
            <w:pPr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F50FD3C" w14:textId="12488FA9" w:rsidR="00A55C64" w:rsidRPr="005E1F4A" w:rsidRDefault="001E7BB6" w:rsidP="00623F3E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 w:rsidR="00A55C64">
              <w:rPr>
                <w:lang w:val="es-PE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10FBFD0" w14:textId="2912A90B" w:rsidR="00A55C64" w:rsidRPr="005E1F4A" w:rsidRDefault="001E7BB6" w:rsidP="00623F3E">
            <w:pPr>
              <w:rPr>
                <w:lang w:val="es-PE"/>
              </w:rPr>
            </w:pPr>
            <w:r>
              <w:rPr>
                <w:lang w:val="es-PE"/>
              </w:rPr>
              <w:t>--</w:t>
            </w:r>
          </w:p>
        </w:tc>
      </w:tr>
      <w:tr w:rsidR="00A55C64" w:rsidRPr="005E1F4A" w14:paraId="5EC9BDC4" w14:textId="77777777" w:rsidTr="00623F3E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4801970F" w14:textId="77777777" w:rsidR="00A55C64" w:rsidRPr="00143242" w:rsidRDefault="00A55C64" w:rsidP="00623F3E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00CE48F" w14:textId="21C53C78" w:rsidR="00A55C64" w:rsidRPr="005E1F4A" w:rsidRDefault="00AD48FB" w:rsidP="00623F3E">
            <w:pPr>
              <w:rPr>
                <w:lang w:val="es-PE"/>
              </w:rPr>
            </w:pPr>
            <w:r>
              <w:rPr>
                <w:lang w:val="es-PE"/>
              </w:rPr>
              <w:t xml:space="preserve"> Estado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9A8E7B7" w14:textId="35C9D288" w:rsidR="00A55C64" w:rsidRPr="005E1F4A" w:rsidRDefault="001E7BB6" w:rsidP="00623F3E">
            <w:pPr>
              <w:rPr>
                <w:lang w:val="es-PE"/>
              </w:rPr>
            </w:pPr>
            <w:r>
              <w:t>Estado del producto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FCE1FF0" w14:textId="2C2B2838" w:rsidR="00A55C64" w:rsidRPr="005E1F4A" w:rsidRDefault="001E7BB6" w:rsidP="00623F3E">
            <w:pPr>
              <w:rPr>
                <w:lang w:val="es-PE"/>
              </w:rPr>
            </w:pPr>
            <w:r>
              <w:rPr>
                <w:lang w:val="es-PE"/>
              </w:rPr>
              <w:t>TINYINT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1AC1420" w14:textId="5075D568" w:rsidR="00A55C64" w:rsidRPr="005E1F4A" w:rsidRDefault="001E7BB6" w:rsidP="00623F3E">
            <w:pPr>
              <w:rPr>
                <w:lang w:val="es-PE"/>
              </w:rPr>
            </w:pPr>
            <w:r>
              <w:rPr>
                <w:lang w:val="es-PE"/>
              </w:rPr>
              <w:t xml:space="preserve">  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18CBA0A" w14:textId="2E7E2A8E" w:rsidR="00A55C64" w:rsidRPr="005E1F4A" w:rsidRDefault="001E7BB6" w:rsidP="00623F3E">
            <w:pPr>
              <w:rPr>
                <w:lang w:val="es-PE"/>
              </w:rPr>
            </w:pPr>
            <w:r>
              <w:rPr>
                <w:lang w:val="es-PE"/>
              </w:rPr>
              <w:t>--</w:t>
            </w:r>
          </w:p>
        </w:tc>
      </w:tr>
    </w:tbl>
    <w:p w14:paraId="456FF316" w14:textId="1CF38935" w:rsidR="00A55C64" w:rsidRDefault="00A55C64" w:rsidP="00143242"/>
    <w:p w14:paraId="45E36E3A" w14:textId="410874D9" w:rsidR="00AD48FB" w:rsidRDefault="00AD48FB" w:rsidP="00143242"/>
    <w:p w14:paraId="0D3C306C" w14:textId="77464CF1" w:rsidR="00AD48FB" w:rsidRPr="00C31721" w:rsidRDefault="00AD48FB" w:rsidP="00AD48FB">
      <w:pPr>
        <w:pStyle w:val="Ttulo3"/>
        <w:rPr>
          <w:rFonts w:ascii="Muller Bold" w:hAnsi="Muller Bold"/>
          <w:sz w:val="20"/>
        </w:rPr>
      </w:pPr>
      <w:r w:rsidRPr="00590C32">
        <w:t>tabla</w:t>
      </w:r>
      <w:r>
        <w:t xml:space="preserve"> DE </w:t>
      </w:r>
      <w:r>
        <w:t>detallecompra</w:t>
      </w:r>
      <w:r w:rsidRPr="00590C32">
        <w:t>&gt;</w:t>
      </w:r>
    </w:p>
    <w:p w14:paraId="591A5781" w14:textId="77777777" w:rsidR="00AD48FB" w:rsidRDefault="00AD48FB" w:rsidP="00AD48FB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"/>
        <w:gridCol w:w="1891"/>
        <w:gridCol w:w="2672"/>
        <w:gridCol w:w="1357"/>
        <w:gridCol w:w="1394"/>
        <w:gridCol w:w="962"/>
      </w:tblGrid>
      <w:tr w:rsidR="00AD48FB" w:rsidRPr="005E1F4A" w14:paraId="0D8A5B6B" w14:textId="77777777" w:rsidTr="00E354C8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629BD983" w14:textId="77777777" w:rsidR="00AD48FB" w:rsidRPr="00143242" w:rsidRDefault="00AD48FB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FF454C7" w14:textId="77777777" w:rsidR="00AD48FB" w:rsidRPr="00143242" w:rsidRDefault="00AD48FB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B651622" w14:textId="77777777" w:rsidR="00AD48FB" w:rsidRPr="00143242" w:rsidRDefault="00AD48FB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00EE6E6" w14:textId="77777777" w:rsidR="00AD48FB" w:rsidRPr="00143242" w:rsidRDefault="00AD48FB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6BCE983" w14:textId="77777777" w:rsidR="00AD48FB" w:rsidRPr="00143242" w:rsidRDefault="00AD48FB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85705E8" w14:textId="77777777" w:rsidR="00AD48FB" w:rsidRPr="00143242" w:rsidRDefault="00AD48FB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1E7BB6" w:rsidRPr="005E1F4A" w14:paraId="17FE150C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FE1CBF3" w14:textId="77777777" w:rsidR="00AD48FB" w:rsidRPr="00143242" w:rsidRDefault="00AD48FB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459E5F8" w14:textId="1D3060C8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t>Id_</w:t>
            </w:r>
            <w:r>
              <w:t>Compra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7D839E0" w14:textId="67A003A9" w:rsidR="00AD48FB" w:rsidRPr="005E1F4A" w:rsidRDefault="001E7BB6" w:rsidP="00E354C8">
            <w:pPr>
              <w:rPr>
                <w:lang w:val="es-PE"/>
              </w:rPr>
            </w:pPr>
            <w:r>
              <w:t>Identificador de la compra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D313DF5" w14:textId="77777777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522DC50" w14:textId="77777777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56AA9B9" w14:textId="77777777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PK</w:t>
            </w:r>
          </w:p>
        </w:tc>
      </w:tr>
      <w:tr w:rsidR="001E7BB6" w:rsidRPr="005E1F4A" w14:paraId="61DF6598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97A2423" w14:textId="77777777" w:rsidR="00AD48FB" w:rsidRPr="00143242" w:rsidRDefault="00AD48FB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DC8FDBA" w14:textId="01C6A964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Id_</w:t>
            </w:r>
            <w:r>
              <w:rPr>
                <w:lang w:val="es-PE"/>
              </w:rPr>
              <w:t>Producto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AD48FB" w:rsidRPr="00911B4F" w14:paraId="18B6D8B4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BA8617" w14:textId="77777777" w:rsidR="00AD48FB" w:rsidRPr="00911B4F" w:rsidRDefault="00AD48FB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proofErr w:type="spellStart"/>
                  <w:r w:rsidRPr="00911B4F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nombre_rol</w:t>
                  </w:r>
                  <w:proofErr w:type="spellEnd"/>
                </w:p>
              </w:tc>
            </w:tr>
          </w:tbl>
          <w:p w14:paraId="39A43BA5" w14:textId="77777777" w:rsidR="00AD48FB" w:rsidRPr="00911B4F" w:rsidRDefault="00AD48FB" w:rsidP="00E354C8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8FB" w:rsidRPr="00911B4F" w14:paraId="122D23F1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10301" w14:textId="77777777" w:rsidR="00AD48FB" w:rsidRPr="00911B4F" w:rsidRDefault="00AD48FB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68C8A1A6" w14:textId="77777777" w:rsidR="00AD48FB" w:rsidRPr="005E1F4A" w:rsidRDefault="00AD48FB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3EE59FC" w14:textId="06E6E718" w:rsidR="00AD48FB" w:rsidRPr="005E1F4A" w:rsidRDefault="001E7BB6" w:rsidP="00E354C8">
            <w:pPr>
              <w:rPr>
                <w:lang w:val="es-PE"/>
              </w:rPr>
            </w:pPr>
            <w:r>
              <w:t>Producto asociado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0"/>
            </w:tblGrid>
            <w:tr w:rsidR="00AD48FB" w:rsidRPr="00A55C64" w14:paraId="66158128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FEFBFB" w14:textId="77777777" w:rsidR="00AD48FB" w:rsidRPr="00A55C64" w:rsidRDefault="00AD48FB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A55C64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Documento de identidad</w:t>
                  </w:r>
                </w:p>
              </w:tc>
            </w:tr>
          </w:tbl>
          <w:p w14:paraId="6208C57A" w14:textId="77777777" w:rsidR="00AD48FB" w:rsidRPr="00A55C64" w:rsidRDefault="00AD48FB" w:rsidP="00E354C8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8FB" w:rsidRPr="00A55C64" w14:paraId="069605F6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CD362" w14:textId="77777777" w:rsidR="00AD48FB" w:rsidRPr="00A55C64" w:rsidRDefault="00AD48FB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446F5A0D" w14:textId="77777777" w:rsidR="00AD48FB" w:rsidRPr="005E1F4A" w:rsidRDefault="00AD48FB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EDE7A96" w14:textId="5529F717" w:rsidR="00AD48FB" w:rsidRPr="005E1F4A" w:rsidRDefault="001E7BB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INT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811D2D7" w14:textId="28B172F3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1E7BB6">
              <w:rPr>
                <w:lang w:val="es-PE"/>
              </w:rPr>
              <w:t>11</w:t>
            </w:r>
          </w:p>
          <w:p w14:paraId="1ED24FCF" w14:textId="77777777" w:rsidR="00AD48FB" w:rsidRPr="005E1F4A" w:rsidRDefault="00AD48FB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54C798A" w14:textId="2976FA12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  <w:r w:rsidR="001E7BB6">
              <w:rPr>
                <w:lang w:val="es-PE"/>
              </w:rPr>
              <w:t>FK</w:t>
            </w:r>
          </w:p>
        </w:tc>
      </w:tr>
      <w:tr w:rsidR="001E7BB6" w:rsidRPr="005E1F4A" w14:paraId="3CF35109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5249567A" w14:textId="77777777" w:rsidR="00AD48FB" w:rsidRPr="00143242" w:rsidRDefault="00AD48FB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287737D" w14:textId="12923149" w:rsidR="00AD48FB" w:rsidRPr="005E1F4A" w:rsidRDefault="00AD48FB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>
              <w:rPr>
                <w:lang w:val="es-PE"/>
              </w:rPr>
              <w:t>Cantidad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1667534" w14:textId="28BE487B" w:rsidR="00AD48FB" w:rsidRPr="005E1F4A" w:rsidRDefault="001E7BB6" w:rsidP="00E354C8">
            <w:pPr>
              <w:rPr>
                <w:lang w:val="es-PE"/>
              </w:rPr>
            </w:pPr>
            <w:r>
              <w:t>Cantidad comprada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2AB09DB" w14:textId="392A275F" w:rsidR="00AD48FB" w:rsidRPr="005E1F4A" w:rsidRDefault="001E7BB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INT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6A5F8B8" w14:textId="20D23037" w:rsidR="00AD48FB" w:rsidRPr="005E1F4A" w:rsidRDefault="00AD48FB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 w:rsidR="001E7BB6">
              <w:rPr>
                <w:lang w:val="es-PE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84367D6" w14:textId="34B2C39D" w:rsidR="00AD48FB" w:rsidRPr="005E1F4A" w:rsidRDefault="001E7BB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  <w:tr w:rsidR="001E7BB6" w:rsidRPr="005E1F4A" w14:paraId="6D34A677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5D78AD5F" w14:textId="77777777" w:rsidR="00AD48FB" w:rsidRPr="00143242" w:rsidRDefault="00AD48FB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99FECF3" w14:textId="2BB689B3" w:rsidR="00AD48FB" w:rsidRPr="005E1F4A" w:rsidRDefault="00AD48FB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>
              <w:rPr>
                <w:lang w:val="es-PE"/>
              </w:rPr>
              <w:t>Precio Unitario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7522582" w14:textId="5881DE37" w:rsidR="00AD48FB" w:rsidRPr="005E1F4A" w:rsidRDefault="001E7BB6" w:rsidP="00E354C8">
            <w:pPr>
              <w:rPr>
                <w:lang w:val="es-PE"/>
              </w:rPr>
            </w:pPr>
            <w:r>
              <w:t>Precio por unidad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575B02F" w14:textId="197476CD" w:rsidR="00AD48FB" w:rsidRPr="005E1F4A" w:rsidRDefault="001E7BB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DECIMAL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EF4F19C" w14:textId="497D5853" w:rsidR="00AD48FB" w:rsidRPr="005E1F4A" w:rsidRDefault="001E7BB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10,2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5E5D54C" w14:textId="284E0E0D" w:rsidR="00AD48FB" w:rsidRPr="005E1F4A" w:rsidRDefault="001E7BB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  <w:tr w:rsidR="001E7BB6" w:rsidRPr="005E1F4A" w14:paraId="46E37D47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17E3059D" w14:textId="77777777" w:rsidR="00AD48FB" w:rsidRPr="00143242" w:rsidRDefault="00AD48FB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B5B1E8A" w14:textId="31E37BB9" w:rsidR="00AD48FB" w:rsidRPr="005E1F4A" w:rsidRDefault="00AD48FB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>
              <w:rPr>
                <w:lang w:val="es-PE"/>
              </w:rPr>
              <w:t>Subtotal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1AF9169" w14:textId="62934746" w:rsidR="00AD48FB" w:rsidRPr="005E1F4A" w:rsidRDefault="001E7BB6" w:rsidP="00E354C8">
            <w:pPr>
              <w:rPr>
                <w:lang w:val="es-PE"/>
              </w:rPr>
            </w:pPr>
            <w:r>
              <w:t>Total por ítem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76A5DF4" w14:textId="21C2BC70" w:rsidR="00AD48FB" w:rsidRPr="005E1F4A" w:rsidRDefault="001E7BB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DECIMAL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6A360BC" w14:textId="0E75A101" w:rsidR="00AD48FB" w:rsidRPr="005E1F4A" w:rsidRDefault="001E7BB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10,2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C2F952" w14:textId="6311265E" w:rsidR="00AD48FB" w:rsidRPr="005E1F4A" w:rsidRDefault="001E7BB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</w:tbl>
    <w:p w14:paraId="5011C23A" w14:textId="5D6CFA42" w:rsidR="00AD48FB" w:rsidRPr="00C31721" w:rsidRDefault="00AD48FB" w:rsidP="00AD48FB">
      <w:pPr>
        <w:pStyle w:val="Ttulo3"/>
        <w:rPr>
          <w:rFonts w:ascii="Muller Bold" w:hAnsi="Muller Bold"/>
          <w:sz w:val="20"/>
        </w:rPr>
      </w:pPr>
      <w:r w:rsidRPr="00590C32">
        <w:t>tabla</w:t>
      </w:r>
      <w:r>
        <w:t xml:space="preserve"> DE detalle</w:t>
      </w:r>
      <w:r>
        <w:t>Venta</w:t>
      </w:r>
      <w:r w:rsidRPr="00590C32">
        <w:t>&gt;</w:t>
      </w:r>
    </w:p>
    <w:p w14:paraId="545504C2" w14:textId="77777777" w:rsidR="00AD48FB" w:rsidRDefault="00AD48FB" w:rsidP="00AD48FB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655"/>
        <w:gridCol w:w="3932"/>
        <w:gridCol w:w="1127"/>
        <w:gridCol w:w="929"/>
        <w:gridCol w:w="634"/>
      </w:tblGrid>
      <w:tr w:rsidR="00021CF6" w:rsidRPr="005E1F4A" w14:paraId="30CE21AD" w14:textId="77777777" w:rsidTr="00E354C8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5CA47093" w14:textId="77777777" w:rsidR="00AD48FB" w:rsidRPr="00143242" w:rsidRDefault="00AD48FB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B7F9909" w14:textId="77777777" w:rsidR="00AD48FB" w:rsidRPr="00143242" w:rsidRDefault="00AD48FB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91EBBBF" w14:textId="77777777" w:rsidR="00AD48FB" w:rsidRPr="00143242" w:rsidRDefault="00AD48FB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B156130" w14:textId="77777777" w:rsidR="00AD48FB" w:rsidRPr="00143242" w:rsidRDefault="00AD48FB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E3E16E6" w14:textId="77777777" w:rsidR="00AD48FB" w:rsidRPr="00143242" w:rsidRDefault="00AD48FB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F0152B1" w14:textId="77777777" w:rsidR="00AD48FB" w:rsidRPr="00143242" w:rsidRDefault="00AD48FB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021CF6" w:rsidRPr="005E1F4A" w14:paraId="2DEF6A0D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EEEA75C" w14:textId="77777777" w:rsidR="00AD48FB" w:rsidRPr="00143242" w:rsidRDefault="00AD48FB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497797E" w14:textId="68726E72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t>Id_</w:t>
            </w:r>
            <w:r>
              <w:t>Venta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tbl>
            <w:tblPr>
              <w:tblW w:w="38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0"/>
            </w:tblGrid>
            <w:tr w:rsidR="001E7BB6" w:rsidRPr="001E7BB6" w14:paraId="55D63630" w14:textId="77777777" w:rsidTr="001E7BB6">
              <w:trPr>
                <w:trHeight w:val="3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2F74D" w14:textId="77777777" w:rsidR="001E7BB6" w:rsidRPr="001E7BB6" w:rsidRDefault="001E7BB6" w:rsidP="001E7BB6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0"/>
                      <w:szCs w:val="24"/>
                      <w:lang w:val="es-PE" w:eastAsia="es-PE"/>
                    </w:rPr>
                  </w:pPr>
                </w:p>
              </w:tc>
            </w:tr>
          </w:tbl>
          <w:p w14:paraId="15E9BAE3" w14:textId="5F1BDB18" w:rsidR="001E7BB6" w:rsidRPr="001E7BB6" w:rsidRDefault="00C901DE" w:rsidP="001E7BB6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s-PE" w:eastAsia="es-PE"/>
              </w:rPr>
              <w:t>d</w:t>
            </w:r>
            <w:r w:rsidR="00021CF6">
              <w:rPr>
                <w:rFonts w:ascii="Times New Roman" w:hAnsi="Times New Roman"/>
                <w:sz w:val="24"/>
                <w:szCs w:val="24"/>
                <w:lang w:val="es-PE" w:eastAsia="es-PE"/>
              </w:rPr>
              <w:t>S</w:t>
            </w:r>
            <w:r w:rsidR="001E7BB6">
              <w:rPr>
                <w:rFonts w:ascii="Times New Roman" w:hAnsi="Times New Roman"/>
                <w:sz w:val="24"/>
                <w:szCs w:val="24"/>
                <w:lang w:val="es-PE" w:eastAsia="es-PE"/>
              </w:rPr>
              <w:t>ssasssss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9"/>
            </w:tblGrid>
            <w:tr w:rsidR="001E7BB6" w:rsidRPr="001E7BB6" w14:paraId="75E014EC" w14:textId="77777777" w:rsidTr="001E7B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35C13" w14:textId="77777777" w:rsidR="001E7BB6" w:rsidRPr="001E7BB6" w:rsidRDefault="001E7BB6" w:rsidP="001E7BB6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1E7BB6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Identificador</w:t>
                  </w:r>
                  <w:proofErr w:type="spellEnd"/>
                  <w:r w:rsidRPr="001E7BB6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 xml:space="preserve"> de la venta</w:t>
                  </w:r>
                </w:p>
              </w:tc>
            </w:tr>
          </w:tbl>
          <w:p w14:paraId="521CC764" w14:textId="3D891533" w:rsidR="00AD48FB" w:rsidRPr="005E1F4A" w:rsidRDefault="00AD48FB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51A2165" w14:textId="77777777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67FDFE8" w14:textId="77777777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2BD944F" w14:textId="77777777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PK</w:t>
            </w:r>
          </w:p>
        </w:tc>
      </w:tr>
      <w:tr w:rsidR="00021CF6" w:rsidRPr="005E1F4A" w14:paraId="6AE75F62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4C435E9" w14:textId="77777777" w:rsidR="00AD48FB" w:rsidRPr="00143242" w:rsidRDefault="00AD48FB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6550689" w14:textId="77777777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Id_Producto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AD48FB" w:rsidRPr="00911B4F" w14:paraId="1F0031B4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E875E9" w14:textId="77777777" w:rsidR="00AD48FB" w:rsidRPr="00911B4F" w:rsidRDefault="00AD48FB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proofErr w:type="spellStart"/>
                  <w:r w:rsidRPr="00911B4F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nombre_rol</w:t>
                  </w:r>
                  <w:proofErr w:type="spellEnd"/>
                </w:p>
              </w:tc>
            </w:tr>
          </w:tbl>
          <w:p w14:paraId="657F99DC" w14:textId="77777777" w:rsidR="00AD48FB" w:rsidRPr="00911B4F" w:rsidRDefault="00AD48FB" w:rsidP="00E354C8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8FB" w:rsidRPr="00911B4F" w14:paraId="55F8C17E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3E7419" w14:textId="77777777" w:rsidR="00AD48FB" w:rsidRPr="00911B4F" w:rsidRDefault="00AD48FB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4323D384" w14:textId="77777777" w:rsidR="00AD48FB" w:rsidRPr="005E1F4A" w:rsidRDefault="00AD48FB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0765980" w14:textId="31035B33" w:rsidR="00AD48FB" w:rsidRPr="005E1F4A" w:rsidRDefault="00021CF6" w:rsidP="00E354C8">
            <w:pPr>
              <w:rPr>
                <w:lang w:val="es-PE"/>
              </w:rPr>
            </w:pPr>
            <w:r>
              <w:rPr>
                <w:lang w:val="es-PE"/>
              </w:rPr>
              <w:t>Identificador del Producto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0"/>
            </w:tblGrid>
            <w:tr w:rsidR="00AD48FB" w:rsidRPr="00A55C64" w14:paraId="2C3CD0E1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46894" w14:textId="77777777" w:rsidR="00AD48FB" w:rsidRPr="00A55C64" w:rsidRDefault="00AD48FB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A55C64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Documento de identidad</w:t>
                  </w:r>
                </w:p>
              </w:tc>
            </w:tr>
          </w:tbl>
          <w:p w14:paraId="34261CC8" w14:textId="77777777" w:rsidR="00AD48FB" w:rsidRPr="00A55C64" w:rsidRDefault="00AD48FB" w:rsidP="00E354C8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8FB" w:rsidRPr="00A55C64" w14:paraId="4E60B513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B04B7" w14:textId="77777777" w:rsidR="00AD48FB" w:rsidRPr="00A55C64" w:rsidRDefault="00AD48FB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6F0F7683" w14:textId="77777777" w:rsidR="00AD48FB" w:rsidRPr="005E1F4A" w:rsidRDefault="00AD48FB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F426CE9" w14:textId="3D5F862F" w:rsidR="00AD48FB" w:rsidRPr="005E1F4A" w:rsidRDefault="00021CF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INT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2590115" w14:textId="01C9A891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021CF6">
              <w:rPr>
                <w:lang w:val="es-PE"/>
              </w:rPr>
              <w:t>11</w:t>
            </w:r>
          </w:p>
          <w:p w14:paraId="5B8B65AF" w14:textId="77777777" w:rsidR="00AD48FB" w:rsidRPr="005E1F4A" w:rsidRDefault="00AD48FB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DC8C983" w14:textId="52FAF3A9" w:rsidR="00AD48FB" w:rsidRPr="005E1F4A" w:rsidRDefault="00AD48FB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  <w:r w:rsidR="00021CF6">
              <w:rPr>
                <w:lang w:val="es-PE"/>
              </w:rPr>
              <w:t>FK</w:t>
            </w:r>
          </w:p>
        </w:tc>
      </w:tr>
      <w:tr w:rsidR="00021CF6" w:rsidRPr="005E1F4A" w14:paraId="5EF5083F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494326AA" w14:textId="77777777" w:rsidR="00AD48FB" w:rsidRPr="00143242" w:rsidRDefault="00AD48FB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02F2F89" w14:textId="77777777" w:rsidR="00AD48FB" w:rsidRPr="005E1F4A" w:rsidRDefault="00AD48FB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Cantidad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D3F6434" w14:textId="3A39CEEB" w:rsidR="00AD48FB" w:rsidRPr="005E1F4A" w:rsidRDefault="00AD48FB" w:rsidP="00E354C8">
            <w:pPr>
              <w:rPr>
                <w:lang w:val="es-PE"/>
              </w:rPr>
            </w:pPr>
            <w:r>
              <w:rPr>
                <w:lang w:val="es-PE"/>
              </w:rPr>
              <w:t>C</w:t>
            </w:r>
            <w:r w:rsidR="00021CF6">
              <w:rPr>
                <w:lang w:val="es-PE"/>
              </w:rPr>
              <w:t>antidad Vendida del Producto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3F3D2AB" w14:textId="77A1BE91" w:rsidR="00AD48FB" w:rsidRPr="005E1F4A" w:rsidRDefault="00021CF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INT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BE5B14D" w14:textId="2D2CDAEC" w:rsidR="00AD48FB" w:rsidRPr="005E1F4A" w:rsidRDefault="00AD48FB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 w:rsidR="00021CF6">
              <w:rPr>
                <w:lang w:val="es-PE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5CFC63E" w14:textId="14E8D927" w:rsidR="00AD48FB" w:rsidRPr="005E1F4A" w:rsidRDefault="00021CF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  <w:tr w:rsidR="00021CF6" w:rsidRPr="005E1F4A" w14:paraId="5035C006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794A3CEA" w14:textId="77777777" w:rsidR="00AD48FB" w:rsidRPr="00143242" w:rsidRDefault="00AD48FB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00FC9A8" w14:textId="77777777" w:rsidR="00AD48FB" w:rsidRPr="005E1F4A" w:rsidRDefault="00AD48FB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Precio Unitario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8B7F431" w14:textId="4944D749" w:rsidR="00AD48FB" w:rsidRPr="005E1F4A" w:rsidRDefault="00021CF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Precio Unitario del Producto en la </w:t>
            </w:r>
            <w:proofErr w:type="spellStart"/>
            <w:r>
              <w:rPr>
                <w:lang w:val="es-PE"/>
              </w:rPr>
              <w:t>Vent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41FE48C" w14:textId="70C8C55A" w:rsidR="00AD48FB" w:rsidRPr="005E1F4A" w:rsidRDefault="00021CF6" w:rsidP="00E354C8">
            <w:pPr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68FCC85" w14:textId="3BDFB5E4" w:rsidR="00AD48FB" w:rsidRPr="005E1F4A" w:rsidRDefault="00021CF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10,2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5A5AEF5" w14:textId="77766683" w:rsidR="00AD48FB" w:rsidRPr="005E1F4A" w:rsidRDefault="00021CF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  <w:tr w:rsidR="00021CF6" w:rsidRPr="005E1F4A" w14:paraId="5C268CFE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391489E9" w14:textId="77777777" w:rsidR="00AD48FB" w:rsidRPr="00143242" w:rsidRDefault="00AD48FB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3FB806A" w14:textId="77777777" w:rsidR="00AD48FB" w:rsidRPr="005E1F4A" w:rsidRDefault="00AD48FB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Subtotal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27A5B5E" w14:textId="1F9F5302" w:rsidR="00AD48FB" w:rsidRPr="005E1F4A" w:rsidRDefault="00021CF6" w:rsidP="00E354C8">
            <w:pPr>
              <w:rPr>
                <w:lang w:val="es-PE"/>
              </w:rPr>
            </w:pPr>
            <w:r>
              <w:rPr>
                <w:lang w:val="es-PE"/>
              </w:rPr>
              <w:t>Total Parcial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B0FFE76" w14:textId="282D7BE8" w:rsidR="00AD48FB" w:rsidRPr="005E1F4A" w:rsidRDefault="00021CF6" w:rsidP="00E354C8">
            <w:pPr>
              <w:rPr>
                <w:lang w:val="es-PE"/>
              </w:rPr>
            </w:pPr>
            <w:r>
              <w:rPr>
                <w:lang w:val="es-PE"/>
              </w:rPr>
              <w:t>DECIMAL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FA1E27C" w14:textId="77FD9F54" w:rsidR="00AD48FB" w:rsidRPr="005E1F4A" w:rsidRDefault="00021CF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10,2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07AA55B" w14:textId="50453632" w:rsidR="00AD48FB" w:rsidRPr="005E1F4A" w:rsidRDefault="00021CF6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</w:tbl>
    <w:p w14:paraId="2049F95E" w14:textId="77777777" w:rsidR="00AD48FB" w:rsidRDefault="00AD48FB" w:rsidP="00AD48FB"/>
    <w:p w14:paraId="3AB9BFFD" w14:textId="76682CCD" w:rsidR="004F51CE" w:rsidRPr="00C31721" w:rsidRDefault="004F51CE" w:rsidP="004F51CE">
      <w:pPr>
        <w:pStyle w:val="Ttulo3"/>
        <w:rPr>
          <w:rFonts w:ascii="Muller Bold" w:hAnsi="Muller Bold"/>
          <w:sz w:val="20"/>
        </w:rPr>
      </w:pPr>
      <w:r w:rsidRPr="00590C32">
        <w:lastRenderedPageBreak/>
        <w:t>tabla</w:t>
      </w:r>
      <w:r>
        <w:t xml:space="preserve"> DE </w:t>
      </w:r>
      <w:r>
        <w:t>Compras</w:t>
      </w:r>
      <w:r w:rsidRPr="00590C32">
        <w:t>&gt;</w:t>
      </w:r>
    </w:p>
    <w:p w14:paraId="03071C7D" w14:textId="77777777" w:rsidR="004F51CE" w:rsidRDefault="004F51CE" w:rsidP="004F51CE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917"/>
        <w:gridCol w:w="3430"/>
        <w:gridCol w:w="1294"/>
        <w:gridCol w:w="972"/>
        <w:gridCol w:w="664"/>
      </w:tblGrid>
      <w:tr w:rsidR="00021CF6" w:rsidRPr="005E1F4A" w14:paraId="35FA56F9" w14:textId="77777777" w:rsidTr="00E354C8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42DC9724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39F0E9B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8002893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9216832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1A70303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F2B2A15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B83D3F" w:rsidRPr="005E1F4A" w14:paraId="26BCE8D7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FE770B0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CDAEECC" w14:textId="35ABFA58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t>Id_</w:t>
            </w:r>
            <w:r>
              <w:t>Proveedor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607E04E" w14:textId="0AEEE4AE" w:rsidR="004F51CE" w:rsidRPr="005E1F4A" w:rsidRDefault="00021CF6" w:rsidP="00E354C8">
            <w:pPr>
              <w:rPr>
                <w:lang w:val="es-PE"/>
              </w:rPr>
            </w:pPr>
            <w:r>
              <w:t>Identificador del proveedor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734BBCB" w14:textId="77777777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D154213" w14:textId="77777777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39498F5" w14:textId="5D25461C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B83D3F">
              <w:rPr>
                <w:lang w:val="es-PE"/>
              </w:rPr>
              <w:t>FK</w:t>
            </w:r>
          </w:p>
        </w:tc>
      </w:tr>
      <w:tr w:rsidR="00B83D3F" w:rsidRPr="005E1F4A" w14:paraId="280FD9FD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83D4112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0F61586" w14:textId="62F771A9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Id_</w:t>
            </w:r>
            <w:r>
              <w:rPr>
                <w:lang w:val="es-PE"/>
              </w:rPr>
              <w:t>FechaCompra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4F51CE" w:rsidRPr="00911B4F" w14:paraId="11230A03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A4822F" w14:textId="77777777" w:rsidR="004F51CE" w:rsidRPr="00911B4F" w:rsidRDefault="004F51CE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proofErr w:type="spellStart"/>
                  <w:r w:rsidRPr="00911B4F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nombre_rol</w:t>
                  </w:r>
                  <w:proofErr w:type="spellEnd"/>
                </w:p>
              </w:tc>
            </w:tr>
          </w:tbl>
          <w:p w14:paraId="0843CCC4" w14:textId="77777777" w:rsidR="004F51CE" w:rsidRPr="00911B4F" w:rsidRDefault="004F51CE" w:rsidP="00E354C8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51CE" w:rsidRPr="00911B4F" w14:paraId="76B63D98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32D1B" w14:textId="77777777" w:rsidR="004F51CE" w:rsidRPr="00911B4F" w:rsidRDefault="004F51CE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4865F9C9" w14:textId="77777777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B2C80BE" w14:textId="7DD7A7AF" w:rsidR="004F51CE" w:rsidRPr="005E1F4A" w:rsidRDefault="00021CF6" w:rsidP="00E354C8">
            <w:pPr>
              <w:rPr>
                <w:lang w:val="es-PE"/>
              </w:rPr>
            </w:pPr>
            <w:r>
              <w:t>Identificador de la compra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0"/>
            </w:tblGrid>
            <w:tr w:rsidR="004F51CE" w:rsidRPr="00A55C64" w14:paraId="3946770E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53C201" w14:textId="77777777" w:rsidR="004F51CE" w:rsidRPr="00A55C64" w:rsidRDefault="004F51CE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A55C64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Documento de identidad</w:t>
                  </w:r>
                </w:p>
              </w:tc>
            </w:tr>
          </w:tbl>
          <w:p w14:paraId="5F5233FE" w14:textId="77777777" w:rsidR="004F51CE" w:rsidRPr="00A55C64" w:rsidRDefault="004F51CE" w:rsidP="00E354C8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51CE" w:rsidRPr="00A55C64" w14:paraId="225D161A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A1844B" w14:textId="77777777" w:rsidR="004F51CE" w:rsidRPr="00A55C64" w:rsidRDefault="004F51CE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6825A9CD" w14:textId="77777777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7F00CD2" w14:textId="2D824641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INT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F28849F" w14:textId="2B0534EF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B83D3F">
              <w:rPr>
                <w:lang w:val="es-PE"/>
              </w:rPr>
              <w:t>11</w:t>
            </w:r>
          </w:p>
          <w:p w14:paraId="7074814E" w14:textId="77777777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0917A5B" w14:textId="5D0A97D8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  <w:r w:rsidR="00B83D3F">
              <w:rPr>
                <w:lang w:val="es-PE"/>
              </w:rPr>
              <w:t>PK</w:t>
            </w:r>
          </w:p>
        </w:tc>
      </w:tr>
      <w:tr w:rsidR="00B83D3F" w:rsidRPr="005E1F4A" w14:paraId="26A94725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032A8C17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24D0548" w14:textId="7DD1CA54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>
              <w:rPr>
                <w:lang w:val="es-PE"/>
              </w:rPr>
              <w:t>TotalCompra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FD0541B" w14:textId="14C31693" w:rsidR="004F51CE" w:rsidRPr="005E1F4A" w:rsidRDefault="00021CF6" w:rsidP="00E354C8">
            <w:pPr>
              <w:rPr>
                <w:lang w:val="es-PE"/>
              </w:rPr>
            </w:pPr>
            <w:r>
              <w:t>Monto total de la compra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6375C15" w14:textId="37D836E3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DECIMAL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4D48E62" w14:textId="47830705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 w:rsidR="00B83D3F">
              <w:rPr>
                <w:lang w:val="es-PE"/>
              </w:rPr>
              <w:t>10,2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9673001" w14:textId="7EF4DB98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  <w:tr w:rsidR="00B83D3F" w:rsidRPr="005E1F4A" w14:paraId="0FE843D0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471B136F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4C55D9E" w14:textId="3E37573C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>
              <w:rPr>
                <w:lang w:val="es-PE"/>
              </w:rPr>
              <w:t>Estado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2A55D80" w14:textId="0E04FCFA" w:rsidR="004F51CE" w:rsidRPr="005E1F4A" w:rsidRDefault="00021CF6" w:rsidP="00E354C8">
            <w:pPr>
              <w:rPr>
                <w:lang w:val="es-PE"/>
              </w:rPr>
            </w:pPr>
            <w:r>
              <w:t xml:space="preserve">Estado de la compra 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00CEF1" w14:textId="574C77B3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30FCC6B" w14:textId="3990FDE2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 20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021E8AE" w14:textId="7D2A273C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  <w:tr w:rsidR="00B83D3F" w:rsidRPr="005E1F4A" w14:paraId="207E566B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5C7E4BEA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433498A" w14:textId="62D07429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>
              <w:rPr>
                <w:lang w:val="es-PE"/>
              </w:rPr>
              <w:t>Observaciones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E9924CC" w14:textId="48CD59AD" w:rsidR="004F51CE" w:rsidRPr="005E1F4A" w:rsidRDefault="00021CF6" w:rsidP="00E354C8">
            <w:pPr>
              <w:rPr>
                <w:lang w:val="es-PE"/>
              </w:rPr>
            </w:pPr>
            <w:r>
              <w:t>Detalles adicionales de la compra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259515" w14:textId="75BD7CBD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0D4FA8E" w14:textId="6C2030A4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200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59CEEB4" w14:textId="0790EA96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--</w:t>
            </w:r>
          </w:p>
        </w:tc>
      </w:tr>
    </w:tbl>
    <w:p w14:paraId="027E9DC9" w14:textId="2EBB79FF" w:rsidR="004F51CE" w:rsidRPr="00C31721" w:rsidRDefault="004F51CE" w:rsidP="004F51CE">
      <w:pPr>
        <w:pStyle w:val="Ttulo3"/>
        <w:rPr>
          <w:rFonts w:ascii="Muller Bold" w:hAnsi="Muller Bold"/>
          <w:sz w:val="20"/>
        </w:rPr>
      </w:pPr>
      <w:r w:rsidRPr="00590C32">
        <w:t>tabla</w:t>
      </w:r>
      <w:r>
        <w:t xml:space="preserve"> DE </w:t>
      </w:r>
      <w:r>
        <w:t>Ventas</w:t>
      </w:r>
      <w:r w:rsidRPr="00590C32">
        <w:t>&gt;</w:t>
      </w:r>
    </w:p>
    <w:p w14:paraId="4E77CD68" w14:textId="77777777" w:rsidR="004F51CE" w:rsidRDefault="004F51CE" w:rsidP="004F51CE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958"/>
        <w:gridCol w:w="2406"/>
        <w:gridCol w:w="1405"/>
        <w:gridCol w:w="1483"/>
        <w:gridCol w:w="1025"/>
      </w:tblGrid>
      <w:tr w:rsidR="00B83D3F" w:rsidRPr="005E1F4A" w14:paraId="6CAD7256" w14:textId="77777777" w:rsidTr="00E354C8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6510011F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207FA26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7144F41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1316D71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0407991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48490A3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B83D3F" w:rsidRPr="005E1F4A" w14:paraId="5D10511F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5084520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950CE71" w14:textId="3F699E6D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t>Id_</w:t>
            </w:r>
            <w:r>
              <w:t>FechaVenta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C0C9B84" w14:textId="12011EDE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>Fecha de Venta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AB70852" w14:textId="2CA6EC3A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B83D3F">
              <w:rPr>
                <w:lang w:val="es-PE"/>
              </w:rPr>
              <w:t>DATE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AC704E3" w14:textId="4A7C9410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B83D3F">
              <w:rPr>
                <w:lang w:val="es-PE"/>
              </w:rPr>
              <w:t xml:space="preserve"> --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0133CCC" w14:textId="57ABB099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B83D3F">
              <w:rPr>
                <w:lang w:val="es-PE"/>
              </w:rPr>
              <w:t>---</w:t>
            </w:r>
          </w:p>
        </w:tc>
      </w:tr>
      <w:tr w:rsidR="00B83D3F" w:rsidRPr="005E1F4A" w14:paraId="6C56E85B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6050B7F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A96DCEF" w14:textId="592663B5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Id_</w:t>
            </w:r>
            <w:r>
              <w:rPr>
                <w:lang w:val="es-PE"/>
              </w:rPr>
              <w:t>TotalVenta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4F51CE" w:rsidRPr="00911B4F" w14:paraId="140F6D12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A66F7A" w14:textId="77777777" w:rsidR="004F51CE" w:rsidRPr="00911B4F" w:rsidRDefault="004F51CE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proofErr w:type="spellStart"/>
                  <w:r w:rsidRPr="00911B4F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nombre_rol</w:t>
                  </w:r>
                  <w:proofErr w:type="spellEnd"/>
                </w:p>
              </w:tc>
            </w:tr>
          </w:tbl>
          <w:p w14:paraId="2ED80589" w14:textId="77777777" w:rsidR="004F51CE" w:rsidRPr="00911B4F" w:rsidRDefault="004F51CE" w:rsidP="00E354C8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51CE" w:rsidRPr="00911B4F" w14:paraId="669BB780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5922E0" w14:textId="77777777" w:rsidR="004F51CE" w:rsidRPr="00911B4F" w:rsidRDefault="004F51CE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7EDB9851" w14:textId="77777777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96F4E11" w14:textId="40BCCB00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>Monto total de Venta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6"/>
            </w:tblGrid>
            <w:tr w:rsidR="004F51CE" w:rsidRPr="00A55C64" w14:paraId="3F453CD1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12B8B8" w14:textId="77777777" w:rsidR="004F51CE" w:rsidRPr="00A55C64" w:rsidRDefault="004F51CE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A55C64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Documento de identidad</w:t>
                  </w:r>
                </w:p>
              </w:tc>
            </w:tr>
          </w:tbl>
          <w:p w14:paraId="5E3AECD3" w14:textId="77777777" w:rsidR="004F51CE" w:rsidRPr="00A55C64" w:rsidRDefault="004F51CE" w:rsidP="00E354C8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51CE" w:rsidRPr="00A55C64" w14:paraId="262065BB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9C3EC2" w14:textId="77777777" w:rsidR="004F51CE" w:rsidRPr="00A55C64" w:rsidRDefault="004F51CE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43EB74D3" w14:textId="77777777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AED9DD7" w14:textId="4FF682C5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DECIMAL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8CD1D1E" w14:textId="7FE9EE4A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B83D3F">
              <w:rPr>
                <w:lang w:val="es-PE"/>
              </w:rPr>
              <w:t>10,2</w:t>
            </w:r>
          </w:p>
          <w:p w14:paraId="7FE2E3D5" w14:textId="77777777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E4B5DB6" w14:textId="5E9B4DEA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  <w:r w:rsidR="00B83D3F">
              <w:rPr>
                <w:lang w:val="es-PE"/>
              </w:rPr>
              <w:t>---</w:t>
            </w:r>
          </w:p>
        </w:tc>
      </w:tr>
      <w:tr w:rsidR="00B83D3F" w:rsidRPr="005E1F4A" w14:paraId="7EC402EE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5D1CD1B5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5A60743" w14:textId="23D796F1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>
              <w:rPr>
                <w:lang w:val="es-PE"/>
              </w:rPr>
              <w:t>Estado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D716E81" w14:textId="7CE61850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>Estado de la Venta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3A92A8C" w14:textId="77777777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BD214FA" w14:textId="76CEDD87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2</w:t>
            </w:r>
            <w:r w:rsidR="00B83D3F">
              <w:rPr>
                <w:lang w:val="es-PE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57B85AC" w14:textId="5121C4D5" w:rsidR="004F51CE" w:rsidRPr="005E1F4A" w:rsidRDefault="00B83D3F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---</w:t>
            </w:r>
          </w:p>
        </w:tc>
      </w:tr>
      <w:tr w:rsidR="00B83D3F" w:rsidRPr="005E1F4A" w14:paraId="5BC5960C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40B1506F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D67826C" w14:textId="7DA44F2D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70349BE" w14:textId="467AE6CF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430D611" w14:textId="7C99CC36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0910E10" w14:textId="0D72717D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7D54504" w14:textId="48686341" w:rsidR="004F51CE" w:rsidRPr="005E1F4A" w:rsidRDefault="004F51CE" w:rsidP="00E354C8">
            <w:pPr>
              <w:rPr>
                <w:lang w:val="es-PE"/>
              </w:rPr>
            </w:pPr>
          </w:p>
        </w:tc>
      </w:tr>
      <w:tr w:rsidR="00B83D3F" w:rsidRPr="005E1F4A" w14:paraId="7E469388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461A4445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8B9D2D8" w14:textId="1A9267C9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BDAA920" w14:textId="77777777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E96DF74" w14:textId="77777777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D075322" w14:textId="251BCDCD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D0D3210" w14:textId="77777777" w:rsidR="004F51CE" w:rsidRPr="005E1F4A" w:rsidRDefault="004F51CE" w:rsidP="00E354C8">
            <w:pPr>
              <w:rPr>
                <w:lang w:val="es-PE"/>
              </w:rPr>
            </w:pPr>
          </w:p>
        </w:tc>
      </w:tr>
    </w:tbl>
    <w:p w14:paraId="3ED7AE53" w14:textId="796384E1" w:rsidR="004F51CE" w:rsidRPr="00C31721" w:rsidRDefault="004F51CE" w:rsidP="004F51CE">
      <w:pPr>
        <w:pStyle w:val="Ttulo3"/>
        <w:rPr>
          <w:rFonts w:ascii="Muller Bold" w:hAnsi="Muller Bold"/>
          <w:sz w:val="20"/>
        </w:rPr>
      </w:pPr>
      <w:r w:rsidRPr="00590C32">
        <w:t>tabla</w:t>
      </w:r>
      <w:r>
        <w:t xml:space="preserve"> DE </w:t>
      </w:r>
      <w:r>
        <w:t>proveedores</w:t>
      </w:r>
      <w:r w:rsidRPr="00590C32">
        <w:t>&gt;</w:t>
      </w:r>
    </w:p>
    <w:p w14:paraId="734774AD" w14:textId="77777777" w:rsidR="004F51CE" w:rsidRDefault="004F51CE" w:rsidP="004F51CE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750"/>
        <w:gridCol w:w="2867"/>
        <w:gridCol w:w="1364"/>
        <w:gridCol w:w="1359"/>
        <w:gridCol w:w="937"/>
      </w:tblGrid>
      <w:tr w:rsidR="004F51CE" w:rsidRPr="005E1F4A" w14:paraId="0E7452C3" w14:textId="77777777" w:rsidTr="00E354C8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1753F87A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B701BE4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6EABCD0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65A603C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42AD47B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A266818" w14:textId="77777777" w:rsidR="004F51CE" w:rsidRPr="00143242" w:rsidRDefault="004F51CE" w:rsidP="00E354C8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B83D3F" w:rsidRPr="005E1F4A" w14:paraId="4AD24A4C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F97C7DA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CDAB4D6" w14:textId="36AFB26B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t>Id_</w:t>
            </w:r>
            <w:r>
              <w:t>Nombre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D5849E4" w14:textId="6925BEC6" w:rsidR="004F51CE" w:rsidRPr="005E1F4A" w:rsidRDefault="00B83D3F" w:rsidP="00E354C8">
            <w:pPr>
              <w:rPr>
                <w:lang w:val="es-PE"/>
              </w:rPr>
            </w:pPr>
            <w:r>
              <w:t>Identificador del proveedor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F1762A2" w14:textId="77777777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F2F9A2D" w14:textId="77777777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03A621A" w14:textId="77777777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PK</w:t>
            </w:r>
          </w:p>
        </w:tc>
      </w:tr>
      <w:tr w:rsidR="00B83D3F" w:rsidRPr="005E1F4A" w14:paraId="5FE6C6E1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0793110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45BD20F" w14:textId="324D197E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>
              <w:rPr>
                <w:lang w:val="es-PE"/>
              </w:rPr>
              <w:t>Id_</w:t>
            </w:r>
            <w:r>
              <w:rPr>
                <w:lang w:val="es-PE"/>
              </w:rPr>
              <w:t>Ruc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4F51CE" w:rsidRPr="00911B4F" w14:paraId="4FF35BF6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6597A" w14:textId="77777777" w:rsidR="004F51CE" w:rsidRPr="00911B4F" w:rsidRDefault="004F51CE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proofErr w:type="spellStart"/>
                  <w:r w:rsidRPr="00911B4F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nombre_rol</w:t>
                  </w:r>
                  <w:proofErr w:type="spellEnd"/>
                </w:p>
              </w:tc>
            </w:tr>
          </w:tbl>
          <w:p w14:paraId="461BC083" w14:textId="77777777" w:rsidR="004F51CE" w:rsidRPr="00911B4F" w:rsidRDefault="004F51CE" w:rsidP="00E354C8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51CE" w:rsidRPr="00911B4F" w14:paraId="109BDDCD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53AC1" w14:textId="77777777" w:rsidR="004F51CE" w:rsidRPr="00911B4F" w:rsidRDefault="004F51CE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4698B33A" w14:textId="77777777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B2082EC" w14:textId="15E6CCDA" w:rsidR="004F51CE" w:rsidRPr="005E1F4A" w:rsidRDefault="00B83D3F" w:rsidP="00E354C8">
            <w:pPr>
              <w:rPr>
                <w:lang w:val="es-PE"/>
              </w:rPr>
            </w:pPr>
            <w:r>
              <w:t>Número RUC del proveedor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0"/>
            </w:tblGrid>
            <w:tr w:rsidR="004F51CE" w:rsidRPr="00A55C64" w14:paraId="40F467D5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B832E" w14:textId="77777777" w:rsidR="004F51CE" w:rsidRPr="00A55C64" w:rsidRDefault="004F51CE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A55C64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Documento de identidad</w:t>
                  </w:r>
                </w:p>
              </w:tc>
            </w:tr>
          </w:tbl>
          <w:p w14:paraId="7B403456" w14:textId="77777777" w:rsidR="004F51CE" w:rsidRPr="00A55C64" w:rsidRDefault="004F51CE" w:rsidP="00E354C8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51CE" w:rsidRPr="00A55C64" w14:paraId="41BC80E7" w14:textId="77777777" w:rsidTr="00E354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24BEE7" w14:textId="77777777" w:rsidR="004F51CE" w:rsidRPr="00A55C64" w:rsidRDefault="004F51CE" w:rsidP="00E354C8">
                  <w:pPr>
                    <w:framePr w:hSpace="141" w:wrap="around" w:vAnchor="text" w:hAnchor="margin" w:y="18"/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77AA07B7" w14:textId="77777777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0F6E39A" w14:textId="77777777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A8668FB" w14:textId="47D7F7D5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  <w:r w:rsidR="00D25B71">
              <w:rPr>
                <w:lang w:val="es-PE"/>
              </w:rPr>
              <w:t>11</w:t>
            </w:r>
          </w:p>
          <w:p w14:paraId="01763D74" w14:textId="77777777" w:rsidR="004F51CE" w:rsidRPr="005E1F4A" w:rsidRDefault="004F51CE" w:rsidP="00E354C8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0203D92" w14:textId="1A824F30" w:rsidR="004F51CE" w:rsidRPr="005E1F4A" w:rsidRDefault="004F51CE" w:rsidP="00E354C8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  <w:r w:rsidR="00D25B71">
              <w:rPr>
                <w:lang w:val="es-PE"/>
              </w:rPr>
              <w:t>UK</w:t>
            </w:r>
          </w:p>
        </w:tc>
      </w:tr>
      <w:tr w:rsidR="00B83D3F" w:rsidRPr="005E1F4A" w14:paraId="6A253DC9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33689DF6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80BE08" w14:textId="0B2AC824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>
              <w:rPr>
                <w:lang w:val="es-PE"/>
              </w:rPr>
              <w:t>Id_Telefono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90726AE" w14:textId="350BD581" w:rsidR="004F51CE" w:rsidRPr="005E1F4A" w:rsidRDefault="00D25B71" w:rsidP="00E354C8">
            <w:pPr>
              <w:rPr>
                <w:lang w:val="es-PE"/>
              </w:rPr>
            </w:pPr>
            <w:r>
              <w:t>Teléfono del proveedor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26398A8" w14:textId="77777777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1E44EC2" w14:textId="70644418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 w:rsidR="00D25B71">
              <w:rPr>
                <w:lang w:val="es-PE"/>
              </w:rPr>
              <w:t xml:space="preserve"> 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EAE2745" w14:textId="70F9867C" w:rsidR="004F51CE" w:rsidRPr="005E1F4A" w:rsidRDefault="00D25B71" w:rsidP="00E354C8">
            <w:pPr>
              <w:rPr>
                <w:lang w:val="es-PE"/>
              </w:rPr>
            </w:pPr>
            <w:r>
              <w:rPr>
                <w:lang w:val="es-PE"/>
              </w:rPr>
              <w:t>---</w:t>
            </w:r>
          </w:p>
        </w:tc>
      </w:tr>
      <w:tr w:rsidR="00B83D3F" w:rsidRPr="005E1F4A" w14:paraId="6DA233C4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31C02FF2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4FC2E48" w14:textId="47182093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>
              <w:rPr>
                <w:lang w:val="es-PE"/>
              </w:rPr>
              <w:t>Id_Direccion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988520D" w14:textId="08269533" w:rsidR="004F51CE" w:rsidRPr="005E1F4A" w:rsidRDefault="00D25B71" w:rsidP="00E354C8">
            <w:pPr>
              <w:rPr>
                <w:lang w:val="es-PE"/>
              </w:rPr>
            </w:pPr>
            <w:r>
              <w:t>Dirección del proveedor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DC0AB05" w14:textId="32FB18C8" w:rsidR="004F51CE" w:rsidRPr="005E1F4A" w:rsidRDefault="00D25B71" w:rsidP="00E354C8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36DA0AE" w14:textId="5ED3DAE6" w:rsidR="004F51CE" w:rsidRPr="005E1F4A" w:rsidRDefault="00D25B71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100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FBA0017" w14:textId="3CB0D967" w:rsidR="004F51CE" w:rsidRPr="005E1F4A" w:rsidRDefault="00D25B71" w:rsidP="00E354C8">
            <w:pPr>
              <w:rPr>
                <w:lang w:val="es-PE"/>
              </w:rPr>
            </w:pPr>
            <w:r>
              <w:rPr>
                <w:lang w:val="es-PE"/>
              </w:rPr>
              <w:t>---</w:t>
            </w:r>
          </w:p>
        </w:tc>
      </w:tr>
      <w:tr w:rsidR="00B83D3F" w:rsidRPr="005E1F4A" w14:paraId="6751D4D3" w14:textId="77777777" w:rsidTr="00E354C8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02A8D600" w14:textId="77777777" w:rsidR="004F51CE" w:rsidRPr="00143242" w:rsidRDefault="004F51CE" w:rsidP="00E354C8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22671C7" w14:textId="48ADF007" w:rsidR="004F51CE" w:rsidRPr="005E1F4A" w:rsidRDefault="004F51CE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</w:t>
            </w:r>
            <w:r>
              <w:rPr>
                <w:lang w:val="es-PE"/>
              </w:rPr>
              <w:t>Id_Estado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7E7A67A" w14:textId="446BFF35" w:rsidR="004F51CE" w:rsidRPr="005E1F4A" w:rsidRDefault="00D25B71" w:rsidP="00E354C8">
            <w:pPr>
              <w:rPr>
                <w:lang w:val="es-PE"/>
              </w:rPr>
            </w:pPr>
            <w:r>
              <w:t>Estado del proveedor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CEA763A" w14:textId="0F5A4F28" w:rsidR="004F51CE" w:rsidRPr="005E1F4A" w:rsidRDefault="00D25B71" w:rsidP="00E354C8">
            <w:pPr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9C67C17" w14:textId="25B8FD33" w:rsidR="004F51CE" w:rsidRPr="005E1F4A" w:rsidRDefault="00D25B71" w:rsidP="00E354C8">
            <w:pPr>
              <w:rPr>
                <w:lang w:val="es-PE"/>
              </w:rPr>
            </w:pPr>
            <w:r>
              <w:rPr>
                <w:lang w:val="es-PE"/>
              </w:rPr>
              <w:t xml:space="preserve">  20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E936336" w14:textId="275A08B2" w:rsidR="004F51CE" w:rsidRPr="005E1F4A" w:rsidRDefault="00D25B71" w:rsidP="00E354C8">
            <w:pPr>
              <w:rPr>
                <w:lang w:val="es-PE"/>
              </w:rPr>
            </w:pPr>
            <w:r>
              <w:rPr>
                <w:lang w:val="es-PE"/>
              </w:rPr>
              <w:t>---</w:t>
            </w:r>
          </w:p>
        </w:tc>
      </w:tr>
    </w:tbl>
    <w:p w14:paraId="495E840F" w14:textId="77777777" w:rsidR="004F51CE" w:rsidRDefault="004F51CE" w:rsidP="004F51CE"/>
    <w:p w14:paraId="7C777122" w14:textId="77777777" w:rsidR="00AD48FB" w:rsidRDefault="00AD48FB" w:rsidP="00143242"/>
    <w:sectPr w:rsidR="00AD48FB" w:rsidSect="00A34900">
      <w:footerReference w:type="even" r:id="rId26"/>
      <w:footerReference w:type="default" r:id="rId27"/>
      <w:pgSz w:w="11907" w:h="16840" w:code="9"/>
      <w:pgMar w:top="1418" w:right="1469" w:bottom="1418" w:left="1622" w:header="709" w:footer="714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0E3AE" w14:textId="77777777" w:rsidR="00367A1B" w:rsidRDefault="00367A1B">
      <w:r>
        <w:separator/>
      </w:r>
    </w:p>
  </w:endnote>
  <w:endnote w:type="continuationSeparator" w:id="0">
    <w:p w14:paraId="5E38CCF1" w14:textId="77777777" w:rsidR="00367A1B" w:rsidRDefault="00367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ler Bold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tag Book">
    <w:altName w:val="Arial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uller Regular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Muller Light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81D8C" w14:textId="77777777" w:rsidR="00785E09" w:rsidRDefault="00785E0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B7253A9" w14:textId="77777777" w:rsidR="00785E09" w:rsidRDefault="00785E0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0"/>
      <w:gridCol w:w="5760"/>
    </w:tblGrid>
    <w:tr w:rsidR="00785E09" w:rsidRPr="0077303B" w14:paraId="6C151763" w14:textId="77777777" w:rsidTr="00206681">
      <w:trPr>
        <w:cantSplit/>
      </w:trPr>
      <w:tc>
        <w:tcPr>
          <w:tcW w:w="3130" w:type="dxa"/>
        </w:tcPr>
        <w:p w14:paraId="007ED812" w14:textId="500B28CF" w:rsidR="00785E09" w:rsidRPr="0077303B" w:rsidRDefault="00785E09" w:rsidP="00785E09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Fecha de Actualización: 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begin"/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instrText xml:space="preserve"> DATE \@ "dd/MM/yyyy" </w:instrTex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separate"/>
          </w:r>
          <w:r w:rsidR="00A31CB4">
            <w:rPr>
              <w:rFonts w:ascii="Verdana" w:hAnsi="Verdana"/>
              <w:b/>
              <w:bCs/>
              <w:i/>
              <w:iCs/>
              <w:noProof/>
              <w:sz w:val="14"/>
              <w:szCs w:val="14"/>
              <w:lang w:val="es-ES"/>
            </w:rPr>
            <w:t>09/12/2025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end"/>
          </w:r>
        </w:p>
      </w:tc>
      <w:tc>
        <w:tcPr>
          <w:tcW w:w="5760" w:type="dxa"/>
        </w:tcPr>
        <w:p w14:paraId="1D33ECEE" w14:textId="77777777" w:rsidR="00785E09" w:rsidRPr="0077303B" w:rsidRDefault="00785E09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Versión: </w:t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>1.0</w:t>
          </w:r>
        </w:p>
      </w:tc>
    </w:tr>
    <w:tr w:rsidR="00785E09" w:rsidRPr="0077303B" w14:paraId="3EC1848C" w14:textId="77777777" w:rsidTr="00206681">
      <w:trPr>
        <w:trHeight w:val="230"/>
      </w:trPr>
      <w:tc>
        <w:tcPr>
          <w:tcW w:w="3130" w:type="dxa"/>
        </w:tcPr>
        <w:p w14:paraId="002F2DC3" w14:textId="77777777" w:rsidR="00785E09" w:rsidRPr="0077303B" w:rsidRDefault="00785E09" w:rsidP="00D73B1B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u w:val="single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Preparado por: </w:t>
          </w:r>
          <w:proofErr w:type="spellStart"/>
          <w:r w:rsidR="00FF7DD0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Idat</w:t>
          </w:r>
          <w:proofErr w:type="spellEnd"/>
        </w:p>
      </w:tc>
      <w:tc>
        <w:tcPr>
          <w:tcW w:w="5760" w:type="dxa"/>
        </w:tcPr>
        <w:p w14:paraId="2CFB4637" w14:textId="77777777" w:rsidR="00785E09" w:rsidRPr="0077303B" w:rsidRDefault="00785E09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proofErr w:type="gramStart"/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Página :</w:t>
          </w:r>
          <w:proofErr w:type="gramEnd"/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 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PAGE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47037A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7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 xml:space="preserve"> de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NUMPAGES  \* MERGEFORMAT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47037A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7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</w:p>
      </w:tc>
    </w:tr>
  </w:tbl>
  <w:p w14:paraId="2106CB8C" w14:textId="77777777" w:rsidR="00785E09" w:rsidRPr="0077303B" w:rsidRDefault="00785E09" w:rsidP="00395F94">
    <w:pPr>
      <w:pStyle w:val="Piedepgina"/>
      <w:rPr>
        <w:rFonts w:ascii="Verdana" w:hAnsi="Verdan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26A7D" w14:textId="77777777" w:rsidR="00367A1B" w:rsidRDefault="00367A1B">
      <w:r>
        <w:separator/>
      </w:r>
    </w:p>
  </w:footnote>
  <w:footnote w:type="continuationSeparator" w:id="0">
    <w:p w14:paraId="4C484BAE" w14:textId="77777777" w:rsidR="00367A1B" w:rsidRDefault="00367A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B44760C"/>
    <w:lvl w:ilvl="0">
      <w:start w:val="1"/>
      <w:numFmt w:val="decimal"/>
      <w:pStyle w:val="Ttulo1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427"/>
        </w:tabs>
        <w:ind w:left="1427" w:hanging="576"/>
      </w:pPr>
      <w:rPr>
        <w:rFonts w:ascii="Muller Bold" w:hAnsi="Muller Bold" w:hint="default"/>
        <w:b w:val="0"/>
        <w:sz w:val="2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PE" w:vendorID="64" w:dllVersion="0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5110"/>
    <w:rsid w:val="00015664"/>
    <w:rsid w:val="00016A2B"/>
    <w:rsid w:val="00021CF6"/>
    <w:rsid w:val="000239A4"/>
    <w:rsid w:val="00031FA1"/>
    <w:rsid w:val="00045D6B"/>
    <w:rsid w:val="00046269"/>
    <w:rsid w:val="00047720"/>
    <w:rsid w:val="00047801"/>
    <w:rsid w:val="0005336D"/>
    <w:rsid w:val="00054AA7"/>
    <w:rsid w:val="000564F9"/>
    <w:rsid w:val="00071676"/>
    <w:rsid w:val="00071E9A"/>
    <w:rsid w:val="000773E4"/>
    <w:rsid w:val="00085228"/>
    <w:rsid w:val="00090324"/>
    <w:rsid w:val="000A4D57"/>
    <w:rsid w:val="000B34E4"/>
    <w:rsid w:val="000B46A4"/>
    <w:rsid w:val="000B7261"/>
    <w:rsid w:val="000C1012"/>
    <w:rsid w:val="000C65DB"/>
    <w:rsid w:val="000D4BAC"/>
    <w:rsid w:val="000E46CA"/>
    <w:rsid w:val="000E518B"/>
    <w:rsid w:val="000F015C"/>
    <w:rsid w:val="0010188C"/>
    <w:rsid w:val="00106AB3"/>
    <w:rsid w:val="00111A67"/>
    <w:rsid w:val="0011315E"/>
    <w:rsid w:val="0011690A"/>
    <w:rsid w:val="001206CC"/>
    <w:rsid w:val="0012299B"/>
    <w:rsid w:val="0012384F"/>
    <w:rsid w:val="001269F8"/>
    <w:rsid w:val="00126AA4"/>
    <w:rsid w:val="00133E77"/>
    <w:rsid w:val="00143242"/>
    <w:rsid w:val="0014772D"/>
    <w:rsid w:val="00160011"/>
    <w:rsid w:val="00161401"/>
    <w:rsid w:val="0016739D"/>
    <w:rsid w:val="0016767E"/>
    <w:rsid w:val="00167E98"/>
    <w:rsid w:val="001742CE"/>
    <w:rsid w:val="00175B4A"/>
    <w:rsid w:val="00183BE6"/>
    <w:rsid w:val="00184E08"/>
    <w:rsid w:val="00190973"/>
    <w:rsid w:val="00192E23"/>
    <w:rsid w:val="001A6C89"/>
    <w:rsid w:val="001C1FBF"/>
    <w:rsid w:val="001E01E6"/>
    <w:rsid w:val="001E50F9"/>
    <w:rsid w:val="001E520F"/>
    <w:rsid w:val="001E7BB6"/>
    <w:rsid w:val="001F1C9F"/>
    <w:rsid w:val="001F2720"/>
    <w:rsid w:val="001F66CC"/>
    <w:rsid w:val="00206681"/>
    <w:rsid w:val="00207F47"/>
    <w:rsid w:val="00212C68"/>
    <w:rsid w:val="00213506"/>
    <w:rsid w:val="002149AA"/>
    <w:rsid w:val="002219D0"/>
    <w:rsid w:val="00224A31"/>
    <w:rsid w:val="00230FEC"/>
    <w:rsid w:val="002330B5"/>
    <w:rsid w:val="00235DAD"/>
    <w:rsid w:val="002438C6"/>
    <w:rsid w:val="00250B9C"/>
    <w:rsid w:val="00261A62"/>
    <w:rsid w:val="00261FA8"/>
    <w:rsid w:val="00264544"/>
    <w:rsid w:val="00265F1C"/>
    <w:rsid w:val="00267B75"/>
    <w:rsid w:val="00271A3C"/>
    <w:rsid w:val="00272649"/>
    <w:rsid w:val="002731A3"/>
    <w:rsid w:val="00276C4A"/>
    <w:rsid w:val="00277CE0"/>
    <w:rsid w:val="002825C2"/>
    <w:rsid w:val="00282651"/>
    <w:rsid w:val="00287B04"/>
    <w:rsid w:val="00292234"/>
    <w:rsid w:val="00296211"/>
    <w:rsid w:val="00296C20"/>
    <w:rsid w:val="002C20F2"/>
    <w:rsid w:val="002D3379"/>
    <w:rsid w:val="002D43BA"/>
    <w:rsid w:val="002E0DFC"/>
    <w:rsid w:val="002E2DB0"/>
    <w:rsid w:val="002F2C35"/>
    <w:rsid w:val="002F6FDA"/>
    <w:rsid w:val="00300C6A"/>
    <w:rsid w:val="00311BCD"/>
    <w:rsid w:val="0034533D"/>
    <w:rsid w:val="00350DCB"/>
    <w:rsid w:val="003640B5"/>
    <w:rsid w:val="00367A1B"/>
    <w:rsid w:val="00372691"/>
    <w:rsid w:val="00374716"/>
    <w:rsid w:val="00374C6C"/>
    <w:rsid w:val="00382141"/>
    <w:rsid w:val="00392EB0"/>
    <w:rsid w:val="00395F94"/>
    <w:rsid w:val="003A3A43"/>
    <w:rsid w:val="003A6B92"/>
    <w:rsid w:val="003B0F4C"/>
    <w:rsid w:val="003B2447"/>
    <w:rsid w:val="003B7110"/>
    <w:rsid w:val="003C3F20"/>
    <w:rsid w:val="003C407D"/>
    <w:rsid w:val="003D6293"/>
    <w:rsid w:val="003D6553"/>
    <w:rsid w:val="003E5911"/>
    <w:rsid w:val="003F5830"/>
    <w:rsid w:val="00401AAB"/>
    <w:rsid w:val="00401C94"/>
    <w:rsid w:val="00407154"/>
    <w:rsid w:val="00424D29"/>
    <w:rsid w:val="00441888"/>
    <w:rsid w:val="00443904"/>
    <w:rsid w:val="0045108D"/>
    <w:rsid w:val="00451ACC"/>
    <w:rsid w:val="00455FE1"/>
    <w:rsid w:val="00457923"/>
    <w:rsid w:val="0046647F"/>
    <w:rsid w:val="0046652A"/>
    <w:rsid w:val="00467FBC"/>
    <w:rsid w:val="0047037A"/>
    <w:rsid w:val="00476585"/>
    <w:rsid w:val="00477CE1"/>
    <w:rsid w:val="0048045D"/>
    <w:rsid w:val="00480D67"/>
    <w:rsid w:val="004820E1"/>
    <w:rsid w:val="00483104"/>
    <w:rsid w:val="00484637"/>
    <w:rsid w:val="00486BA7"/>
    <w:rsid w:val="00487C83"/>
    <w:rsid w:val="004951A3"/>
    <w:rsid w:val="00495EFD"/>
    <w:rsid w:val="004961CA"/>
    <w:rsid w:val="00496791"/>
    <w:rsid w:val="00497AED"/>
    <w:rsid w:val="004A1154"/>
    <w:rsid w:val="004A2569"/>
    <w:rsid w:val="004B01CB"/>
    <w:rsid w:val="004B175A"/>
    <w:rsid w:val="004B2497"/>
    <w:rsid w:val="004B3632"/>
    <w:rsid w:val="004B5AD4"/>
    <w:rsid w:val="004B707F"/>
    <w:rsid w:val="004C3EF2"/>
    <w:rsid w:val="004C4785"/>
    <w:rsid w:val="004D08CD"/>
    <w:rsid w:val="004D1292"/>
    <w:rsid w:val="004D1C1E"/>
    <w:rsid w:val="004D281A"/>
    <w:rsid w:val="004D7356"/>
    <w:rsid w:val="004D7FB0"/>
    <w:rsid w:val="004E61EC"/>
    <w:rsid w:val="004F51CE"/>
    <w:rsid w:val="00500D74"/>
    <w:rsid w:val="005013F6"/>
    <w:rsid w:val="00505EE5"/>
    <w:rsid w:val="005074E1"/>
    <w:rsid w:val="00510528"/>
    <w:rsid w:val="00511936"/>
    <w:rsid w:val="0051528C"/>
    <w:rsid w:val="005152C3"/>
    <w:rsid w:val="00515B69"/>
    <w:rsid w:val="00530A22"/>
    <w:rsid w:val="005314F1"/>
    <w:rsid w:val="00533CCD"/>
    <w:rsid w:val="00547DC9"/>
    <w:rsid w:val="005555E0"/>
    <w:rsid w:val="0056042D"/>
    <w:rsid w:val="005612E5"/>
    <w:rsid w:val="00563C92"/>
    <w:rsid w:val="005668D3"/>
    <w:rsid w:val="00575068"/>
    <w:rsid w:val="005827F1"/>
    <w:rsid w:val="00590C32"/>
    <w:rsid w:val="00591017"/>
    <w:rsid w:val="00593C67"/>
    <w:rsid w:val="005A05CA"/>
    <w:rsid w:val="005B0515"/>
    <w:rsid w:val="005B1B27"/>
    <w:rsid w:val="005C2D8C"/>
    <w:rsid w:val="005E00CE"/>
    <w:rsid w:val="005E1F4A"/>
    <w:rsid w:val="005E6469"/>
    <w:rsid w:val="005F4939"/>
    <w:rsid w:val="005F4964"/>
    <w:rsid w:val="00605BBE"/>
    <w:rsid w:val="006324A8"/>
    <w:rsid w:val="006373C1"/>
    <w:rsid w:val="00645806"/>
    <w:rsid w:val="00655AB8"/>
    <w:rsid w:val="00664C22"/>
    <w:rsid w:val="0067146C"/>
    <w:rsid w:val="0069646A"/>
    <w:rsid w:val="006A249C"/>
    <w:rsid w:val="006B70A5"/>
    <w:rsid w:val="006D1AA6"/>
    <w:rsid w:val="006D3394"/>
    <w:rsid w:val="006E0C6B"/>
    <w:rsid w:val="006E4E33"/>
    <w:rsid w:val="006E7B54"/>
    <w:rsid w:val="007007E5"/>
    <w:rsid w:val="00713B80"/>
    <w:rsid w:val="00714767"/>
    <w:rsid w:val="007153AD"/>
    <w:rsid w:val="00715611"/>
    <w:rsid w:val="00720C79"/>
    <w:rsid w:val="007239E8"/>
    <w:rsid w:val="00724756"/>
    <w:rsid w:val="007354C4"/>
    <w:rsid w:val="00761269"/>
    <w:rsid w:val="00762169"/>
    <w:rsid w:val="0077303B"/>
    <w:rsid w:val="0077511F"/>
    <w:rsid w:val="00775535"/>
    <w:rsid w:val="00776765"/>
    <w:rsid w:val="00783604"/>
    <w:rsid w:val="00783840"/>
    <w:rsid w:val="00785E09"/>
    <w:rsid w:val="007912C6"/>
    <w:rsid w:val="007A1E26"/>
    <w:rsid w:val="007A6442"/>
    <w:rsid w:val="007A7398"/>
    <w:rsid w:val="007A75C4"/>
    <w:rsid w:val="007B32A8"/>
    <w:rsid w:val="007B35AE"/>
    <w:rsid w:val="007C733F"/>
    <w:rsid w:val="007D0E61"/>
    <w:rsid w:val="007D4B41"/>
    <w:rsid w:val="007E23BA"/>
    <w:rsid w:val="007E4601"/>
    <w:rsid w:val="007F0B00"/>
    <w:rsid w:val="007F3310"/>
    <w:rsid w:val="008161F6"/>
    <w:rsid w:val="00826BEC"/>
    <w:rsid w:val="00833708"/>
    <w:rsid w:val="00837343"/>
    <w:rsid w:val="00842E97"/>
    <w:rsid w:val="00850EE9"/>
    <w:rsid w:val="00851FED"/>
    <w:rsid w:val="008622C9"/>
    <w:rsid w:val="00864DCC"/>
    <w:rsid w:val="00872064"/>
    <w:rsid w:val="008747D2"/>
    <w:rsid w:val="0087661B"/>
    <w:rsid w:val="00886957"/>
    <w:rsid w:val="00892EC4"/>
    <w:rsid w:val="00896D2A"/>
    <w:rsid w:val="008A041B"/>
    <w:rsid w:val="008A2476"/>
    <w:rsid w:val="008B7EED"/>
    <w:rsid w:val="008C52DA"/>
    <w:rsid w:val="008D0DF3"/>
    <w:rsid w:val="008E05EA"/>
    <w:rsid w:val="008E42C1"/>
    <w:rsid w:val="008E67C2"/>
    <w:rsid w:val="008F4192"/>
    <w:rsid w:val="008F54F7"/>
    <w:rsid w:val="008F687E"/>
    <w:rsid w:val="0090056D"/>
    <w:rsid w:val="00911B4F"/>
    <w:rsid w:val="00917C35"/>
    <w:rsid w:val="00952ACD"/>
    <w:rsid w:val="009540BD"/>
    <w:rsid w:val="00960DCC"/>
    <w:rsid w:val="0096639C"/>
    <w:rsid w:val="00966922"/>
    <w:rsid w:val="00967392"/>
    <w:rsid w:val="00971522"/>
    <w:rsid w:val="0097190A"/>
    <w:rsid w:val="009736F9"/>
    <w:rsid w:val="0097749F"/>
    <w:rsid w:val="00987A05"/>
    <w:rsid w:val="009A3EA8"/>
    <w:rsid w:val="009A4296"/>
    <w:rsid w:val="009A673F"/>
    <w:rsid w:val="009B4812"/>
    <w:rsid w:val="009C0A3F"/>
    <w:rsid w:val="009C0F76"/>
    <w:rsid w:val="009D332A"/>
    <w:rsid w:val="009D5130"/>
    <w:rsid w:val="009E5CB9"/>
    <w:rsid w:val="009F10EF"/>
    <w:rsid w:val="009F1AD0"/>
    <w:rsid w:val="009F21B6"/>
    <w:rsid w:val="009F39F0"/>
    <w:rsid w:val="00A002BD"/>
    <w:rsid w:val="00A06191"/>
    <w:rsid w:val="00A06473"/>
    <w:rsid w:val="00A07EA6"/>
    <w:rsid w:val="00A141A0"/>
    <w:rsid w:val="00A20B49"/>
    <w:rsid w:val="00A20D94"/>
    <w:rsid w:val="00A24AB4"/>
    <w:rsid w:val="00A25A75"/>
    <w:rsid w:val="00A30D29"/>
    <w:rsid w:val="00A31CB4"/>
    <w:rsid w:val="00A34265"/>
    <w:rsid w:val="00A34900"/>
    <w:rsid w:val="00A34F6D"/>
    <w:rsid w:val="00A464C8"/>
    <w:rsid w:val="00A46743"/>
    <w:rsid w:val="00A50316"/>
    <w:rsid w:val="00A55C64"/>
    <w:rsid w:val="00A60BB0"/>
    <w:rsid w:val="00A64BBF"/>
    <w:rsid w:val="00A64D16"/>
    <w:rsid w:val="00A84DBF"/>
    <w:rsid w:val="00A87551"/>
    <w:rsid w:val="00A90DA9"/>
    <w:rsid w:val="00A91C1B"/>
    <w:rsid w:val="00A928EE"/>
    <w:rsid w:val="00A95E63"/>
    <w:rsid w:val="00AA7B59"/>
    <w:rsid w:val="00AD48FB"/>
    <w:rsid w:val="00AE0234"/>
    <w:rsid w:val="00AE2CB7"/>
    <w:rsid w:val="00AF6884"/>
    <w:rsid w:val="00B019F9"/>
    <w:rsid w:val="00B01C8E"/>
    <w:rsid w:val="00B01DAA"/>
    <w:rsid w:val="00B044E1"/>
    <w:rsid w:val="00B068B2"/>
    <w:rsid w:val="00B10B3F"/>
    <w:rsid w:val="00B11704"/>
    <w:rsid w:val="00B12598"/>
    <w:rsid w:val="00B15282"/>
    <w:rsid w:val="00B15FC9"/>
    <w:rsid w:val="00B20902"/>
    <w:rsid w:val="00B24AD5"/>
    <w:rsid w:val="00B25506"/>
    <w:rsid w:val="00B323FE"/>
    <w:rsid w:val="00B41692"/>
    <w:rsid w:val="00B41E98"/>
    <w:rsid w:val="00B5029E"/>
    <w:rsid w:val="00B535BB"/>
    <w:rsid w:val="00B74BEE"/>
    <w:rsid w:val="00B83375"/>
    <w:rsid w:val="00B83D3F"/>
    <w:rsid w:val="00B8492A"/>
    <w:rsid w:val="00B9031C"/>
    <w:rsid w:val="00B92AF5"/>
    <w:rsid w:val="00BA262A"/>
    <w:rsid w:val="00BA3A14"/>
    <w:rsid w:val="00BB493F"/>
    <w:rsid w:val="00BB51C8"/>
    <w:rsid w:val="00BD13A0"/>
    <w:rsid w:val="00BD32D8"/>
    <w:rsid w:val="00BD3BE7"/>
    <w:rsid w:val="00BD45C8"/>
    <w:rsid w:val="00BD5BE8"/>
    <w:rsid w:val="00BD6098"/>
    <w:rsid w:val="00BD7084"/>
    <w:rsid w:val="00BD7D7A"/>
    <w:rsid w:val="00BE52BB"/>
    <w:rsid w:val="00C004BD"/>
    <w:rsid w:val="00C013C8"/>
    <w:rsid w:val="00C01E43"/>
    <w:rsid w:val="00C02785"/>
    <w:rsid w:val="00C16ECF"/>
    <w:rsid w:val="00C26FD3"/>
    <w:rsid w:val="00C27BEC"/>
    <w:rsid w:val="00C31721"/>
    <w:rsid w:val="00C3471D"/>
    <w:rsid w:val="00C41664"/>
    <w:rsid w:val="00C516C7"/>
    <w:rsid w:val="00C57A46"/>
    <w:rsid w:val="00C72D8C"/>
    <w:rsid w:val="00C73CF3"/>
    <w:rsid w:val="00C809EB"/>
    <w:rsid w:val="00C901DE"/>
    <w:rsid w:val="00C923BC"/>
    <w:rsid w:val="00C94497"/>
    <w:rsid w:val="00C95FE2"/>
    <w:rsid w:val="00C96839"/>
    <w:rsid w:val="00CA438E"/>
    <w:rsid w:val="00CA6367"/>
    <w:rsid w:val="00CA701E"/>
    <w:rsid w:val="00CC0767"/>
    <w:rsid w:val="00CC18F3"/>
    <w:rsid w:val="00CD60B2"/>
    <w:rsid w:val="00CE05C6"/>
    <w:rsid w:val="00CE1233"/>
    <w:rsid w:val="00CF2067"/>
    <w:rsid w:val="00CF363D"/>
    <w:rsid w:val="00D02571"/>
    <w:rsid w:val="00D039F9"/>
    <w:rsid w:val="00D04DBB"/>
    <w:rsid w:val="00D11EF4"/>
    <w:rsid w:val="00D12449"/>
    <w:rsid w:val="00D12CC0"/>
    <w:rsid w:val="00D12DDD"/>
    <w:rsid w:val="00D225DF"/>
    <w:rsid w:val="00D23247"/>
    <w:rsid w:val="00D257AB"/>
    <w:rsid w:val="00D25B71"/>
    <w:rsid w:val="00D425B0"/>
    <w:rsid w:val="00D5150E"/>
    <w:rsid w:val="00D60410"/>
    <w:rsid w:val="00D62C02"/>
    <w:rsid w:val="00D648A9"/>
    <w:rsid w:val="00D71DB1"/>
    <w:rsid w:val="00D73B1B"/>
    <w:rsid w:val="00D9027C"/>
    <w:rsid w:val="00DA1521"/>
    <w:rsid w:val="00DA2B23"/>
    <w:rsid w:val="00DA63B3"/>
    <w:rsid w:val="00DB2740"/>
    <w:rsid w:val="00DB3833"/>
    <w:rsid w:val="00DB4916"/>
    <w:rsid w:val="00DE28F6"/>
    <w:rsid w:val="00DE3032"/>
    <w:rsid w:val="00DE4351"/>
    <w:rsid w:val="00DF1199"/>
    <w:rsid w:val="00E01CC3"/>
    <w:rsid w:val="00E039F8"/>
    <w:rsid w:val="00E051A5"/>
    <w:rsid w:val="00E155BA"/>
    <w:rsid w:val="00E16BBA"/>
    <w:rsid w:val="00E20EED"/>
    <w:rsid w:val="00E22A32"/>
    <w:rsid w:val="00E47723"/>
    <w:rsid w:val="00E47FE7"/>
    <w:rsid w:val="00E50F5E"/>
    <w:rsid w:val="00E5219D"/>
    <w:rsid w:val="00E57507"/>
    <w:rsid w:val="00E63DF8"/>
    <w:rsid w:val="00E7266B"/>
    <w:rsid w:val="00E729D7"/>
    <w:rsid w:val="00E75DBA"/>
    <w:rsid w:val="00E85E43"/>
    <w:rsid w:val="00E87D0B"/>
    <w:rsid w:val="00E90067"/>
    <w:rsid w:val="00E91A6A"/>
    <w:rsid w:val="00E97676"/>
    <w:rsid w:val="00EB3FA7"/>
    <w:rsid w:val="00EB6DC3"/>
    <w:rsid w:val="00EB7969"/>
    <w:rsid w:val="00EE276E"/>
    <w:rsid w:val="00EE48ED"/>
    <w:rsid w:val="00EE6C80"/>
    <w:rsid w:val="00EF2675"/>
    <w:rsid w:val="00EF6BCA"/>
    <w:rsid w:val="00F00C84"/>
    <w:rsid w:val="00F0145B"/>
    <w:rsid w:val="00F25AC4"/>
    <w:rsid w:val="00F27229"/>
    <w:rsid w:val="00F27D41"/>
    <w:rsid w:val="00F36F16"/>
    <w:rsid w:val="00F41F88"/>
    <w:rsid w:val="00F452B3"/>
    <w:rsid w:val="00F452D7"/>
    <w:rsid w:val="00F47F36"/>
    <w:rsid w:val="00F5154C"/>
    <w:rsid w:val="00F5754A"/>
    <w:rsid w:val="00F678EE"/>
    <w:rsid w:val="00F7470D"/>
    <w:rsid w:val="00F83DB3"/>
    <w:rsid w:val="00FA20C8"/>
    <w:rsid w:val="00FA4770"/>
    <w:rsid w:val="00FA61CF"/>
    <w:rsid w:val="00FB27C0"/>
    <w:rsid w:val="00FB4C7A"/>
    <w:rsid w:val="00FB6ABE"/>
    <w:rsid w:val="00FB7085"/>
    <w:rsid w:val="00FB7825"/>
    <w:rsid w:val="00FC2852"/>
    <w:rsid w:val="00FD4C5B"/>
    <w:rsid w:val="00FD4FF7"/>
    <w:rsid w:val="00FF327A"/>
    <w:rsid w:val="00FF7DD0"/>
    <w:rsid w:val="1F141763"/>
    <w:rsid w:val="1F6B887C"/>
    <w:rsid w:val="28439FE1"/>
    <w:rsid w:val="47FE6AC5"/>
    <w:rsid w:val="77BC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1D42419C"/>
  <w15:chartTrackingRefBased/>
  <w15:docId w15:val="{14443D67-0403-4A52-9BDB-D4AA143F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Ttulo2">
    <w:name w:val="heading 2"/>
    <w:aliases w:val="h2,h21,h22,h23,h24,h25,h26,h27,h28"/>
    <w:basedOn w:val="Normal"/>
    <w:next w:val="Normal"/>
    <w:link w:val="Ttulo2Car"/>
    <w:qFormat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Ttulo3">
    <w:name w:val="heading 3"/>
    <w:basedOn w:val="Normal"/>
    <w:next w:val="Normal"/>
    <w:link w:val="Ttulo3Car"/>
    <w:qFormat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Ttulo4">
    <w:name w:val="heading 4"/>
    <w:basedOn w:val="Ttulo3"/>
    <w:next w:val="Normal"/>
    <w:qFormat/>
    <w:pPr>
      <w:numPr>
        <w:ilvl w:val="3"/>
      </w:numPr>
      <w:outlineLvl w:val="3"/>
    </w:pPr>
    <w:rPr>
      <w:cap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330"/>
    </w:pPr>
    <w:rPr>
      <w:szCs w:val="24"/>
      <w:lang w:val="es-PE"/>
    </w:rPr>
  </w:style>
  <w:style w:type="paragraph" w:styleId="Textoindependiente">
    <w:name w:val="Body Text"/>
    <w:basedOn w:val="Normal"/>
    <w:pPr>
      <w:jc w:val="center"/>
    </w:pPr>
    <w:rPr>
      <w:b/>
      <w:sz w:val="48"/>
    </w:rPr>
  </w:style>
  <w:style w:type="paragraph" w:styleId="TDC1">
    <w:name w:val="toc 1"/>
    <w:basedOn w:val="Normal"/>
    <w:next w:val="Normal"/>
    <w:autoRedefine/>
    <w:uiPriority w:val="39"/>
    <w:rsid w:val="00CE1233"/>
    <w:pPr>
      <w:framePr w:wrap="notBeside" w:vAnchor="text" w:hAnchor="text" w:y="1"/>
      <w:spacing w:before="120" w:after="120"/>
      <w:jc w:val="left"/>
    </w:pPr>
    <w:rPr>
      <w:rFonts w:ascii="Times New Roman" w:hAnsi="Times New Roman"/>
      <w:b/>
      <w:bCs/>
      <w:caps/>
      <w:szCs w:val="22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spacing w:line="240" w:lineRule="auto"/>
      <w:jc w:val="left"/>
    </w:pPr>
    <w:rPr>
      <w:lang w:val="es-PE"/>
    </w:rPr>
  </w:style>
  <w:style w:type="paragraph" w:styleId="Textoindependiente3">
    <w:name w:val="Body Text 3"/>
    <w:basedOn w:val="Normal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Sangra3detindependiente">
    <w:name w:val="Body Text Indent 3"/>
    <w:basedOn w:val="Normal"/>
    <w:pPr>
      <w:spacing w:line="360" w:lineRule="auto"/>
      <w:ind w:left="1540"/>
    </w:pPr>
    <w:rPr>
      <w:szCs w:val="24"/>
      <w:lang w:val="es-PE"/>
    </w:rPr>
  </w:style>
  <w:style w:type="paragraph" w:styleId="Sangra2detindependiente">
    <w:name w:val="Body Text Indent 2"/>
    <w:basedOn w:val="Normal"/>
    <w:pPr>
      <w:spacing w:line="360" w:lineRule="auto"/>
      <w:ind w:firstLine="708"/>
      <w:jc w:val="left"/>
    </w:pPr>
    <w:rPr>
      <w:szCs w:val="24"/>
      <w:lang w:val="es-P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Textosinformato">
    <w:name w:val="Plain Text"/>
    <w:basedOn w:val="Normal"/>
    <w:rPr>
      <w:rFonts w:ascii="Courier New" w:hAnsi="Courier New"/>
      <w:sz w:val="20"/>
      <w:lang w:val="es-ES"/>
    </w:rPr>
  </w:style>
  <w:style w:type="paragraph" w:customStyle="1" w:styleId="ADR1">
    <w:name w:val="ADR1"/>
    <w:basedOn w:val="Normal"/>
    <w:pPr>
      <w:numPr>
        <w:numId w:val="1"/>
      </w:numPr>
    </w:pPr>
    <w:rPr>
      <w:sz w:val="20"/>
    </w:rPr>
  </w:style>
  <w:style w:type="paragraph" w:styleId="z-Principiodelformulario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TDC2">
    <w:name w:val="toc 2"/>
    <w:basedOn w:val="Normal"/>
    <w:next w:val="Normal"/>
    <w:autoRedefine/>
    <w:uiPriority w:val="39"/>
    <w:rsid w:val="00762169"/>
    <w:pPr>
      <w:ind w:left="220"/>
      <w:jc w:val="left"/>
    </w:pPr>
    <w:rPr>
      <w:rFonts w:ascii="Times New Roman" w:hAnsi="Times New Roman"/>
      <w:szCs w:val="22"/>
    </w:rPr>
  </w:style>
  <w:style w:type="paragraph" w:styleId="TD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1"/>
    </w:rPr>
  </w:style>
  <w:style w:type="paragraph" w:styleId="TDC3">
    <w:name w:val="toc 3"/>
    <w:basedOn w:val="Normal"/>
    <w:next w:val="Normal"/>
    <w:autoRedefine/>
    <w:uiPriority w:val="39"/>
    <w:rsid w:val="00762169"/>
    <w:pPr>
      <w:ind w:left="440"/>
      <w:jc w:val="left"/>
    </w:pPr>
    <w:rPr>
      <w:rFonts w:ascii="Times New Roman" w:hAnsi="Times New Roman"/>
      <w:i/>
      <w:iCs/>
      <w:szCs w:val="22"/>
    </w:rPr>
  </w:style>
  <w:style w:type="paragraph" w:customStyle="1" w:styleId="Prra1">
    <w:name w:val="Párra. 1"/>
    <w:basedOn w:val="Normal"/>
    <w:next w:val="Normal"/>
    <w:pPr>
      <w:ind w:left="425" w:hanging="425"/>
    </w:pPr>
    <w:rPr>
      <w:b/>
      <w:i/>
    </w:rPr>
  </w:style>
  <w:style w:type="paragraph" w:customStyle="1" w:styleId="Prra2">
    <w:name w:val="Párra. 2"/>
    <w:basedOn w:val="Normal"/>
    <w:next w:val="Normal"/>
    <w:pPr>
      <w:ind w:left="850" w:hanging="425"/>
    </w:pPr>
    <w:rPr>
      <w:b/>
    </w:rPr>
  </w:style>
  <w:style w:type="paragraph" w:customStyle="1" w:styleId="Prra4">
    <w:name w:val="Párra. 4"/>
    <w:basedOn w:val="Prra2"/>
    <w:next w:val="Normal"/>
    <w:pPr>
      <w:ind w:left="1701"/>
    </w:pPr>
    <w:rPr>
      <w:b w:val="0"/>
    </w:rPr>
  </w:style>
  <w:style w:type="paragraph" w:customStyle="1" w:styleId="Prra3">
    <w:name w:val="Párra. 3"/>
    <w:basedOn w:val="Prra2"/>
    <w:next w:val="Normal"/>
    <w:pPr>
      <w:ind w:left="1276"/>
    </w:pPr>
    <w:rPr>
      <w:b w:val="0"/>
      <w:i/>
    </w:rPr>
  </w:style>
  <w:style w:type="character" w:styleId="Refdenotaalpie">
    <w:name w:val="footnote reference"/>
    <w:semiHidden/>
    <w:rPr>
      <w:rFonts w:ascii="Arial MT" w:hAnsi="Arial MT"/>
      <w:sz w:val="22"/>
      <w:vertAlign w:val="superscript"/>
    </w:rPr>
  </w:style>
  <w:style w:type="paragraph" w:styleId="Lista">
    <w:name w:val="List"/>
    <w:basedOn w:val="Normal"/>
    <w:pPr>
      <w:ind w:left="425"/>
    </w:pPr>
  </w:style>
  <w:style w:type="paragraph" w:styleId="Lista2">
    <w:name w:val="List 2"/>
    <w:basedOn w:val="Normal"/>
    <w:pPr>
      <w:ind w:left="851"/>
    </w:pPr>
  </w:style>
  <w:style w:type="paragraph" w:styleId="Lista3">
    <w:name w:val="List 3"/>
    <w:basedOn w:val="Normal"/>
    <w:pPr>
      <w:ind w:left="1276"/>
    </w:pPr>
  </w:style>
  <w:style w:type="paragraph" w:styleId="Lista4">
    <w:name w:val="List 4"/>
    <w:basedOn w:val="Normal"/>
    <w:pPr>
      <w:ind w:left="1701"/>
    </w:pPr>
  </w:style>
  <w:style w:type="paragraph" w:styleId="Listaconvietas">
    <w:name w:val="List Bullet"/>
    <w:basedOn w:val="Normal"/>
    <w:autoRedefine/>
    <w:pPr>
      <w:ind w:left="425" w:hanging="425"/>
    </w:pPr>
  </w:style>
  <w:style w:type="paragraph" w:styleId="Listaconvietas2">
    <w:name w:val="List Bullet 2"/>
    <w:basedOn w:val="Normal"/>
    <w:autoRedefine/>
    <w:pPr>
      <w:ind w:left="850" w:hanging="425"/>
    </w:pPr>
  </w:style>
  <w:style w:type="paragraph" w:styleId="Listaconvietas3">
    <w:name w:val="List Bullet 3"/>
    <w:basedOn w:val="Normal"/>
    <w:autoRedefine/>
    <w:pPr>
      <w:ind w:left="1276" w:hanging="425"/>
    </w:pPr>
  </w:style>
  <w:style w:type="paragraph" w:styleId="Listaconvietas4">
    <w:name w:val="List Bullet 4"/>
    <w:basedOn w:val="Normal"/>
    <w:autoRedefine/>
    <w:pPr>
      <w:ind w:left="1701" w:hanging="425"/>
    </w:pPr>
  </w:style>
  <w:style w:type="paragraph" w:styleId="Textonotapie">
    <w:name w:val="footnote text"/>
    <w:basedOn w:val="Normal"/>
    <w:semiHidden/>
    <w:rPr>
      <w:sz w:val="18"/>
    </w:rPr>
  </w:style>
  <w:style w:type="paragraph" w:customStyle="1" w:styleId="TableText">
    <w:name w:val="Table Text"/>
    <w:basedOn w:val="Normal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D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1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Hipervnculovisitado">
    <w:name w:val="FollowedHyperlink"/>
    <w:rPr>
      <w:color w:val="80008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Textoennegrita">
    <w:name w:val="Strong"/>
    <w:uiPriority w:val="22"/>
    <w:qFormat/>
    <w:rPr>
      <w:b/>
      <w:bCs/>
    </w:rPr>
  </w:style>
  <w:style w:type="paragraph" w:customStyle="1" w:styleId="Epgrafe">
    <w:name w:val="Epígrafe"/>
    <w:basedOn w:val="Normal"/>
    <w:next w:val="Normal"/>
    <w:qFormat/>
    <w:pPr>
      <w:ind w:left="426" w:firstLine="426"/>
      <w:jc w:val="center"/>
    </w:pPr>
    <w:rPr>
      <w:b/>
      <w:bCs/>
      <w:sz w:val="28"/>
    </w:rPr>
  </w:style>
  <w:style w:type="paragraph" w:customStyle="1" w:styleId="TITULO4">
    <w:name w:val="TITULO 4"/>
    <w:basedOn w:val="Normal"/>
    <w:rPr>
      <w:lang w:val="es-PE"/>
    </w:rPr>
  </w:style>
  <w:style w:type="paragraph" w:styleId="Subttulo">
    <w:name w:val="Subtitle"/>
    <w:basedOn w:val="Normal"/>
    <w:qFormat/>
    <w:pPr>
      <w:jc w:val="center"/>
    </w:pPr>
    <w:rPr>
      <w:rFonts w:ascii="Times New Roman" w:hAnsi="Times New Roman"/>
      <w:b/>
      <w:bCs/>
      <w:sz w:val="28"/>
    </w:rPr>
  </w:style>
  <w:style w:type="paragraph" w:customStyle="1" w:styleId="xl35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aconcuadrcula">
    <w:name w:val="Table Grid"/>
    <w:basedOn w:val="Tablanormal"/>
    <w:rsid w:val="00BB493F"/>
    <w:pPr>
      <w:spacing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563C92"/>
    <w:rPr>
      <w:rFonts w:ascii="Tahoma" w:hAnsi="Tahoma" w:cs="Tahoma"/>
      <w:sz w:val="16"/>
      <w:szCs w:val="16"/>
    </w:rPr>
  </w:style>
  <w:style w:type="table" w:styleId="Tablamoderna">
    <w:name w:val="Table Contemporary"/>
    <w:basedOn w:val="Tablanormal"/>
    <w:rsid w:val="00547DC9"/>
    <w:pPr>
      <w:spacing w:line="240" w:lineRule="atLeas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EncabezadoCar">
    <w:name w:val="Encabezado Car"/>
    <w:link w:val="Encabezado"/>
    <w:rsid w:val="006E0C6B"/>
    <w:rPr>
      <w:rFonts w:ascii="Arial" w:hAnsi="Arial"/>
      <w:sz w:val="22"/>
      <w:lang w:val="es-ES_tradnl" w:eastAsia="es-ES"/>
    </w:rPr>
  </w:style>
  <w:style w:type="character" w:customStyle="1" w:styleId="Ttulo1Car">
    <w:name w:val="Título 1 Car"/>
    <w:link w:val="Ttulo1"/>
    <w:rsid w:val="00A34900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character" w:customStyle="1" w:styleId="Ttulo2Car">
    <w:name w:val="Título 2 Car"/>
    <w:aliases w:val="h2 Car,h21 Car,h22 Car,h23 Car,h24 Car,h25 Car,h26 Car,h27 Car,h28 Car"/>
    <w:link w:val="Ttulo2"/>
    <w:rsid w:val="00A34900"/>
    <w:rPr>
      <w:rFonts w:ascii="Arial" w:hAnsi="Arial"/>
      <w:b/>
      <w:sz w:val="26"/>
      <w:lang w:val="es-ES_tradnl" w:eastAsia="es-ES"/>
    </w:rPr>
  </w:style>
  <w:style w:type="character" w:customStyle="1" w:styleId="Ttulo3Car">
    <w:name w:val="Título 3 Car"/>
    <w:link w:val="Ttulo3"/>
    <w:rsid w:val="00A34900"/>
    <w:rPr>
      <w:rFonts w:ascii="Arial" w:hAnsi="Arial"/>
      <w:b/>
      <w:caps/>
      <w:sz w:val="22"/>
      <w:lang w:val="es-ES_tradnl" w:eastAsia="es-ES"/>
    </w:rPr>
  </w:style>
  <w:style w:type="paragraph" w:customStyle="1" w:styleId="Default">
    <w:name w:val="Default"/>
    <w:rsid w:val="000E46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B782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n-US"/>
    </w:rPr>
  </w:style>
  <w:style w:type="table" w:styleId="Tablaprofesional">
    <w:name w:val="Table Professional"/>
    <w:basedOn w:val="Tablanormal"/>
    <w:rsid w:val="00184E08"/>
    <w:pPr>
      <w:spacing w:line="24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3">
    <w:name w:val="Table Simple 3"/>
    <w:basedOn w:val="Tablanormal"/>
    <w:rsid w:val="00184E08"/>
    <w:pPr>
      <w:spacing w:line="24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9D5130"/>
    <w:pPr>
      <w:keepNext/>
      <w:keepLines/>
      <w:numPr>
        <w:numId w:val="0"/>
      </w:numPr>
      <w:shd w:val="clear" w:color="auto" w:fill="auto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  <w:lang w:val="es-PE" w:eastAsia="es-PE"/>
    </w:rPr>
  </w:style>
  <w:style w:type="paragraph" w:styleId="Prrafodelista">
    <w:name w:val="List Paragraph"/>
    <w:basedOn w:val="Normal"/>
    <w:uiPriority w:val="34"/>
    <w:qFormat/>
    <w:rsid w:val="00C31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4FDBCC2C2A9E4991D3E6D92080BF1D" ma:contentTypeVersion="13" ma:contentTypeDescription="Create a new document." ma:contentTypeScope="" ma:versionID="07d671db06d268fd89ec8c77eb93b840">
  <xsd:schema xmlns:xsd="http://www.w3.org/2001/XMLSchema" xmlns:xs="http://www.w3.org/2001/XMLSchema" xmlns:p="http://schemas.microsoft.com/office/2006/metadata/properties" xmlns:ns2="2160a2c5-c60e-4388-9d8c-8cfce6077867" xmlns:ns3="35ebf031-a504-45cd-aa0d-0f096058efc2" targetNamespace="http://schemas.microsoft.com/office/2006/metadata/properties" ma:root="true" ma:fieldsID="a05cedc5b108318f61e9ec528f3f34ae" ns2:_="" ns3:_="">
    <xsd:import namespace="2160a2c5-c60e-4388-9d8c-8cfce6077867"/>
    <xsd:import namespace="35ebf031-a504-45cd-aa0d-0f096058ef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0a2c5-c60e-4388-9d8c-8cfce6077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bf031-a504-45cd-aa0d-0f096058ef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6E5D42-3073-4CD4-8046-86F1115837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F5BED0-50AD-49A2-880E-FD4BC8C410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66AFD6-5D3B-42D9-9065-12BB978206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5798D9-BD36-414B-BB01-2727097314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60a2c5-c60e-4388-9d8c-8cfce6077867"/>
    <ds:schemaRef ds:uri="35ebf031-a504-45cd-aa0d-0f096058ef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plantilla1.dot</Template>
  <TotalTime>10</TotalTime>
  <Pages>16</Pages>
  <Words>1211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MIG-TI-2111 Definición Inicial de Requerimientos</vt:lpstr>
    </vt:vector>
  </TitlesOfParts>
  <Company>M&amp;T Consulting www.mytconsulting.com</Company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Gabriel Santiago Curo Villafranca</cp:lastModifiedBy>
  <cp:revision>2</cp:revision>
  <cp:lastPrinted>2019-06-24T15:01:00Z</cp:lastPrinted>
  <dcterms:created xsi:type="dcterms:W3CDTF">2025-12-10T00:40:00Z</dcterms:created>
  <dcterms:modified xsi:type="dcterms:W3CDTF">2025-12-10T00:40:00Z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0x0101004E4FDBCC2C2A9E4991D3E6D92080BF1D</vt:lpwstr>
  </property>
</Properties>
</file>